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05B08" w14:textId="77777777" w:rsidR="001D3C17" w:rsidRPr="00993E8F" w:rsidRDefault="001D3C17" w:rsidP="00AF60E6">
      <w:pPr>
        <w:spacing w:line="276" w:lineRule="auto"/>
      </w:pPr>
      <w:bookmarkStart w:id="0" w:name="_GoBack"/>
      <w:bookmarkEnd w:id="0"/>
    </w:p>
    <w:p w14:paraId="22612989" w14:textId="77777777" w:rsidR="009567AE" w:rsidRPr="00993E8F" w:rsidRDefault="009567AE" w:rsidP="00AF60E6">
      <w:pPr>
        <w:spacing w:line="276" w:lineRule="auto"/>
      </w:pPr>
    </w:p>
    <w:p w14:paraId="04832844" w14:textId="77777777" w:rsidR="009567AE" w:rsidRPr="00993E8F" w:rsidRDefault="009567AE" w:rsidP="00AF60E6">
      <w:pPr>
        <w:spacing w:line="276" w:lineRule="auto"/>
      </w:pPr>
    </w:p>
    <w:p w14:paraId="36AC74B9" w14:textId="77777777" w:rsidR="009567AE" w:rsidRPr="00993E8F" w:rsidRDefault="009567AE" w:rsidP="00AF60E6">
      <w:pPr>
        <w:spacing w:line="276" w:lineRule="auto"/>
      </w:pPr>
    </w:p>
    <w:p w14:paraId="1106A3A5" w14:textId="77777777" w:rsidR="009567AE" w:rsidRPr="00993E8F" w:rsidRDefault="009567AE" w:rsidP="00AF60E6">
      <w:pPr>
        <w:spacing w:line="276" w:lineRule="auto"/>
      </w:pPr>
    </w:p>
    <w:p w14:paraId="46C09A87" w14:textId="77777777" w:rsidR="00C22A7D" w:rsidRPr="009B16A8" w:rsidRDefault="009C56A1" w:rsidP="00AF60E6">
      <w:pPr>
        <w:spacing w:line="276" w:lineRule="auto"/>
        <w:jc w:val="center"/>
        <w:rPr>
          <w:b/>
          <w:sz w:val="40"/>
          <w:szCs w:val="40"/>
        </w:rPr>
      </w:pPr>
      <w:r w:rsidRPr="009B16A8">
        <w:rPr>
          <w:b/>
          <w:sz w:val="40"/>
          <w:szCs w:val="40"/>
        </w:rPr>
        <w:t>Nutzungsberechtigung</w:t>
      </w:r>
    </w:p>
    <w:p w14:paraId="65F4FF9D" w14:textId="77777777" w:rsidR="00076690" w:rsidRPr="009B16A8" w:rsidRDefault="00007274" w:rsidP="00AF60E6">
      <w:pPr>
        <w:spacing w:line="276" w:lineRule="auto"/>
        <w:jc w:val="center"/>
        <w:rPr>
          <w:b/>
          <w:sz w:val="40"/>
          <w:szCs w:val="40"/>
        </w:rPr>
      </w:pPr>
      <w:r w:rsidRPr="009B16A8">
        <w:rPr>
          <w:b/>
          <w:sz w:val="40"/>
          <w:szCs w:val="40"/>
        </w:rPr>
        <w:t>Lasercutter</w:t>
      </w:r>
    </w:p>
    <w:p w14:paraId="02FF0A52" w14:textId="77777777" w:rsidR="009C56A1" w:rsidRPr="00993E8F" w:rsidRDefault="009C56A1" w:rsidP="00AF60E6">
      <w:pPr>
        <w:spacing w:line="276" w:lineRule="auto"/>
        <w:jc w:val="center"/>
        <w:rPr>
          <w:b/>
        </w:rPr>
      </w:pPr>
    </w:p>
    <w:p w14:paraId="0D3BAEEE" w14:textId="77777777" w:rsidR="009567AE" w:rsidRPr="00993E8F" w:rsidRDefault="009567AE" w:rsidP="00AF60E6">
      <w:pPr>
        <w:spacing w:line="276" w:lineRule="auto"/>
      </w:pPr>
    </w:p>
    <w:p w14:paraId="45B28A59" w14:textId="77777777" w:rsidR="00AE467E" w:rsidRPr="00993E8F" w:rsidRDefault="00C13902" w:rsidP="00AF60E6">
      <w:pPr>
        <w:spacing w:line="276" w:lineRule="auto"/>
        <w:jc w:val="center"/>
      </w:pPr>
      <w:r w:rsidRPr="00993E8F">
        <w:rPr>
          <w:noProof/>
          <w:lang w:eastAsia="de-DE"/>
        </w:rPr>
        <w:drawing>
          <wp:inline distT="0" distB="0" distL="0" distR="0" wp14:anchorId="14EFBE09" wp14:editId="4C5A2148">
            <wp:extent cx="3601888" cy="1843156"/>
            <wp:effectExtent l="0" t="0" r="0" b="0"/>
            <wp:docPr id="4" name="Grafik 4"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llbild anzei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5617" cy="1855299"/>
                    </a:xfrm>
                    <a:prstGeom prst="rect">
                      <a:avLst/>
                    </a:prstGeom>
                    <a:noFill/>
                    <a:ln>
                      <a:noFill/>
                    </a:ln>
                  </pic:spPr>
                </pic:pic>
              </a:graphicData>
            </a:graphic>
          </wp:inline>
        </w:drawing>
      </w:r>
    </w:p>
    <w:p w14:paraId="6D725767" w14:textId="77777777" w:rsidR="00AE467E" w:rsidRPr="00993E8F" w:rsidRDefault="00AE467E" w:rsidP="00AF60E6">
      <w:pPr>
        <w:spacing w:line="276" w:lineRule="auto"/>
      </w:pPr>
    </w:p>
    <w:p w14:paraId="56900E97" w14:textId="77777777" w:rsidR="009567AE" w:rsidRPr="00993E8F" w:rsidRDefault="009567AE" w:rsidP="00AF60E6">
      <w:pPr>
        <w:spacing w:line="276" w:lineRule="auto"/>
      </w:pPr>
    </w:p>
    <w:p w14:paraId="6F8CA094" w14:textId="77777777" w:rsidR="009567AE" w:rsidRPr="00993E8F" w:rsidRDefault="009567AE" w:rsidP="00AF60E6">
      <w:pPr>
        <w:spacing w:line="276" w:lineRule="auto"/>
        <w:jc w:val="center"/>
      </w:pPr>
    </w:p>
    <w:p w14:paraId="00F932EC" w14:textId="77777777" w:rsidR="009567AE" w:rsidRPr="00993E8F" w:rsidRDefault="009567AE" w:rsidP="00AF60E6">
      <w:pPr>
        <w:spacing w:line="276" w:lineRule="auto"/>
      </w:pPr>
    </w:p>
    <w:p w14:paraId="73234399" w14:textId="77777777" w:rsidR="009567AE" w:rsidRPr="00993E8F" w:rsidRDefault="009567AE" w:rsidP="00AF60E6">
      <w:pPr>
        <w:spacing w:line="276" w:lineRule="auto"/>
      </w:pPr>
    </w:p>
    <w:p w14:paraId="2AE549CF" w14:textId="77777777" w:rsidR="009567AE" w:rsidRPr="00993E8F" w:rsidRDefault="009567AE" w:rsidP="00AF60E6">
      <w:pPr>
        <w:spacing w:line="276" w:lineRule="auto"/>
      </w:pPr>
    </w:p>
    <w:p w14:paraId="394D4791" w14:textId="77777777" w:rsidR="009567AE" w:rsidRPr="00993E8F" w:rsidRDefault="009567AE" w:rsidP="00AF60E6">
      <w:pPr>
        <w:spacing w:line="276" w:lineRule="auto"/>
      </w:pPr>
    </w:p>
    <w:p w14:paraId="64BF5672" w14:textId="77777777" w:rsidR="009567AE" w:rsidRPr="00993E8F" w:rsidRDefault="009567AE" w:rsidP="00AF60E6">
      <w:pPr>
        <w:spacing w:line="276" w:lineRule="auto"/>
      </w:pPr>
    </w:p>
    <w:p w14:paraId="1B644C47" w14:textId="77777777" w:rsidR="009567AE" w:rsidRPr="00993E8F" w:rsidRDefault="009567AE" w:rsidP="00AF60E6">
      <w:pPr>
        <w:spacing w:line="276" w:lineRule="auto"/>
      </w:pPr>
    </w:p>
    <w:p w14:paraId="71CEF2BE" w14:textId="77777777" w:rsidR="003022E2" w:rsidRPr="00993E8F" w:rsidRDefault="003022E2" w:rsidP="00AF60E6">
      <w:pPr>
        <w:spacing w:line="276" w:lineRule="auto"/>
        <w:rPr>
          <w:b/>
        </w:rPr>
      </w:pPr>
      <w:r w:rsidRPr="00993E8F">
        <w:rPr>
          <w:b/>
        </w:rPr>
        <w:br w:type="page"/>
      </w:r>
    </w:p>
    <w:p w14:paraId="2B4350A5" w14:textId="77777777" w:rsidR="00A93225" w:rsidRPr="00993E8F" w:rsidRDefault="00A93225" w:rsidP="00AF60E6">
      <w:pPr>
        <w:spacing w:line="276" w:lineRule="auto"/>
        <w:rPr>
          <w:b/>
        </w:rPr>
      </w:pPr>
      <w:r w:rsidRPr="00993E8F">
        <w:rPr>
          <w:b/>
        </w:rPr>
        <w:lastRenderedPageBreak/>
        <w:t>Der Lasercutter ist ausschließlich von eingewiesenen Mitgliedern des Fablab OBERLAB zu benützen.</w:t>
      </w:r>
      <w:r w:rsidRPr="00993E8F">
        <w:t xml:space="preserve"> </w:t>
      </w:r>
      <w:r w:rsidRPr="00993E8F">
        <w:rPr>
          <w:b/>
        </w:rPr>
        <w:t>Damit der Lasercutter gefahrlos betrieben wird und beim Lasern keine Unfälle passieren, beachte zwingend die Sicherheitshinweise zum sicheren und gefahrlosen Umgang mit dem Lasercutter und halte diese ein.</w:t>
      </w:r>
    </w:p>
    <w:p w14:paraId="507999E4" w14:textId="09F60792" w:rsidR="00A93225" w:rsidRDefault="00C966DF" w:rsidP="00AF60E6">
      <w:pPr>
        <w:spacing w:line="276" w:lineRule="auto"/>
        <w:rPr>
          <w:b/>
        </w:rPr>
      </w:pPr>
      <w:r>
        <w:rPr>
          <w:b/>
        </w:rPr>
        <w:t>Inhalt</w:t>
      </w:r>
    </w:p>
    <w:bookmarkStart w:id="1" w:name="T1"/>
    <w:p w14:paraId="543E8725" w14:textId="1B23CECD" w:rsidR="00C966DF" w:rsidRDefault="00CE7EEB" w:rsidP="00AF60E6">
      <w:pPr>
        <w:spacing w:afterLines="20" w:after="48" w:line="276" w:lineRule="auto"/>
        <w:rPr>
          <w:b/>
        </w:rPr>
      </w:pPr>
      <w:r>
        <w:rPr>
          <w:b/>
        </w:rPr>
        <w:fldChar w:fldCharType="begin"/>
      </w:r>
      <w:r>
        <w:rPr>
          <w:b/>
        </w:rPr>
        <w:instrText xml:space="preserve"> HYPERLINK  \l "T1" </w:instrText>
      </w:r>
      <w:r>
        <w:rPr>
          <w:b/>
        </w:rPr>
        <w:fldChar w:fldCharType="separate"/>
      </w:r>
      <w:r w:rsidR="00C966DF" w:rsidRPr="00CE7EEB">
        <w:rPr>
          <w:rStyle w:val="Hyperlink"/>
          <w:b/>
        </w:rPr>
        <w:t>Teil 1</w:t>
      </w:r>
      <w:bookmarkEnd w:id="1"/>
      <w:r w:rsidR="00C966DF" w:rsidRPr="00CE7EEB">
        <w:rPr>
          <w:rStyle w:val="Hyperlink"/>
          <w:b/>
        </w:rPr>
        <w:t>: Funktionsprinzip</w:t>
      </w:r>
      <w:r>
        <w:rPr>
          <w:b/>
        </w:rPr>
        <w:fldChar w:fldCharType="end"/>
      </w:r>
    </w:p>
    <w:p w14:paraId="7DA19F2E" w14:textId="799B81A3" w:rsidR="00C966DF" w:rsidRPr="00993E8F" w:rsidRDefault="001F3E6D" w:rsidP="00AF60E6">
      <w:pPr>
        <w:spacing w:afterLines="20" w:after="48" w:line="276" w:lineRule="auto"/>
        <w:rPr>
          <w:b/>
        </w:rPr>
      </w:pPr>
      <w:hyperlink w:anchor="T2" w:history="1">
        <w:r w:rsidR="00C966DF" w:rsidRPr="00CE7EEB">
          <w:rPr>
            <w:rStyle w:val="Hyperlink"/>
            <w:b/>
          </w:rPr>
          <w:t>Teil 2: Sicherer Umgang mit dem Lasercutter</w:t>
        </w:r>
      </w:hyperlink>
    </w:p>
    <w:p w14:paraId="48D9FFFF" w14:textId="3D2BFCA3" w:rsidR="00C966DF" w:rsidRPr="00993E8F" w:rsidRDefault="001F3E6D" w:rsidP="00AF60E6">
      <w:pPr>
        <w:spacing w:afterLines="20" w:after="48" w:line="276" w:lineRule="auto"/>
        <w:rPr>
          <w:b/>
        </w:rPr>
      </w:pPr>
      <w:hyperlink w:anchor="T3" w:history="1">
        <w:r w:rsidR="00C966DF" w:rsidRPr="00CE7EEB">
          <w:rPr>
            <w:rStyle w:val="Hyperlink"/>
            <w:b/>
          </w:rPr>
          <w:t>Teil 3: Arbeiten mit LightBurn</w:t>
        </w:r>
      </w:hyperlink>
    </w:p>
    <w:p w14:paraId="7CA3479D" w14:textId="0143ACB1" w:rsidR="00C966DF" w:rsidRPr="00993E8F" w:rsidRDefault="001F3E6D" w:rsidP="00AF60E6">
      <w:pPr>
        <w:spacing w:afterLines="20" w:after="48" w:line="276" w:lineRule="auto"/>
        <w:rPr>
          <w:b/>
        </w:rPr>
      </w:pPr>
      <w:hyperlink w:anchor="T4" w:history="1">
        <w:r w:rsidR="00C966DF" w:rsidRPr="00CE7EEB">
          <w:rPr>
            <w:rStyle w:val="Hyperlink"/>
            <w:b/>
          </w:rPr>
          <w:t xml:space="preserve">Teil 4: </w:t>
        </w:r>
        <w:r w:rsidR="007966BE">
          <w:rPr>
            <w:rStyle w:val="Hyperlink"/>
            <w:b/>
          </w:rPr>
          <w:t xml:space="preserve">Lasercutter </w:t>
        </w:r>
        <w:r w:rsidR="00C966DF" w:rsidRPr="00CE7EEB">
          <w:rPr>
            <w:rStyle w:val="Hyperlink"/>
            <w:b/>
          </w:rPr>
          <w:t>Checkliste</w:t>
        </w:r>
      </w:hyperlink>
    </w:p>
    <w:p w14:paraId="2BBFFE16" w14:textId="41C322F8" w:rsidR="00C966DF" w:rsidRDefault="001F3E6D" w:rsidP="00AF60E6">
      <w:pPr>
        <w:spacing w:line="276" w:lineRule="auto"/>
        <w:rPr>
          <w:b/>
        </w:rPr>
      </w:pPr>
      <w:hyperlink w:anchor="T5" w:history="1">
        <w:r w:rsidR="001E0C1E" w:rsidRPr="001E0C1E">
          <w:rPr>
            <w:rStyle w:val="Hyperlink"/>
            <w:b/>
          </w:rPr>
          <w:t>Teil 5: Materialparameter</w:t>
        </w:r>
      </w:hyperlink>
    </w:p>
    <w:p w14:paraId="71F14A09" w14:textId="77777777" w:rsidR="001E0C1E" w:rsidRPr="00993E8F" w:rsidRDefault="001E0C1E" w:rsidP="00AF60E6">
      <w:pPr>
        <w:spacing w:line="276" w:lineRule="auto"/>
        <w:rPr>
          <w:b/>
        </w:rPr>
      </w:pPr>
    </w:p>
    <w:p w14:paraId="64119266" w14:textId="77777777" w:rsidR="00A93225" w:rsidRPr="00993E8F" w:rsidRDefault="00A93225" w:rsidP="00AF60E6">
      <w:pPr>
        <w:spacing w:line="276" w:lineRule="auto"/>
        <w:rPr>
          <w:b/>
        </w:rPr>
      </w:pPr>
      <w:r w:rsidRPr="00993E8F">
        <w:rPr>
          <w:b/>
        </w:rPr>
        <w:t>Teil 1: Funktionsprinzip</w:t>
      </w:r>
    </w:p>
    <w:p w14:paraId="112A3357" w14:textId="5D97D1FA" w:rsidR="00A93225" w:rsidRPr="00993E8F" w:rsidRDefault="00A93225" w:rsidP="00AF60E6">
      <w:pPr>
        <w:spacing w:after="240" w:line="276" w:lineRule="auto"/>
      </w:pPr>
      <w:r w:rsidRPr="00993E8F">
        <w:t xml:space="preserve">Im Oberlab steht ein FabCore 40W </w:t>
      </w:r>
      <w:r w:rsidR="0052661F" w:rsidRPr="00993E8F">
        <w:t>CO</w:t>
      </w:r>
      <w:r w:rsidR="0052661F" w:rsidRPr="00680198">
        <w:rPr>
          <w:vertAlign w:val="subscript"/>
        </w:rPr>
        <w:t>2</w:t>
      </w:r>
      <w:r w:rsidRPr="00993E8F">
        <w:t xml:space="preserve">-Laser der Klasse I zur Verfügung. Der Lasercutter hat einen Arbeitsbereich von 600x300x50mm und kann die Dateiformate SVG, DXF, Ai, PDF, BMP, PNG und JPEG verarbeiten. </w:t>
      </w:r>
    </w:p>
    <w:p w14:paraId="7774F582" w14:textId="5E95737F" w:rsidR="00A93225" w:rsidRPr="00993E8F" w:rsidRDefault="00A93225" w:rsidP="00AF60E6">
      <w:pPr>
        <w:spacing w:line="276" w:lineRule="auto"/>
        <w:jc w:val="center"/>
      </w:pPr>
      <w:r w:rsidRPr="00993E8F">
        <w:rPr>
          <w:noProof/>
          <w:lang w:eastAsia="de-DE"/>
        </w:rPr>
        <w:drawing>
          <wp:inline distT="0" distB="0" distL="0" distR="0" wp14:anchorId="38BBA1F8" wp14:editId="114186A1">
            <wp:extent cx="4138296" cy="2051190"/>
            <wp:effectExtent l="0" t="0" r="0" b="0"/>
            <wp:docPr id="20" name="Grafik 4" descr="Quellbild anzeigen"/>
            <wp:cNvGraphicFramePr/>
            <a:graphic xmlns:a="http://schemas.openxmlformats.org/drawingml/2006/main">
              <a:graphicData uri="http://schemas.openxmlformats.org/drawingml/2006/picture">
                <pic:pic xmlns:pic="http://schemas.openxmlformats.org/drawingml/2006/picture">
                  <pic:nvPicPr>
                    <pic:cNvPr id="5" name="Grafik 4" descr="Quellbild anzeige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713" cy="2077667"/>
                    </a:xfrm>
                    <a:prstGeom prst="rect">
                      <a:avLst/>
                    </a:prstGeom>
                    <a:noFill/>
                    <a:ln>
                      <a:noFill/>
                    </a:ln>
                  </pic:spPr>
                </pic:pic>
              </a:graphicData>
            </a:graphic>
          </wp:inline>
        </w:drawing>
      </w:r>
    </w:p>
    <w:p w14:paraId="5CFB7289" w14:textId="1FDA4195" w:rsidR="00A93225" w:rsidRPr="00993E8F" w:rsidRDefault="00A93225" w:rsidP="00AF60E6">
      <w:pPr>
        <w:spacing w:line="276" w:lineRule="auto"/>
        <w:jc w:val="center"/>
      </w:pPr>
      <w:r w:rsidRPr="00993E8F">
        <w:rPr>
          <w:noProof/>
          <w:lang w:eastAsia="de-DE"/>
        </w:rPr>
        <w:drawing>
          <wp:inline distT="0" distB="0" distL="0" distR="0" wp14:anchorId="6C92248C" wp14:editId="3D90F271">
            <wp:extent cx="1212686" cy="1572260"/>
            <wp:effectExtent l="0" t="0" r="6985" b="8890"/>
            <wp:docPr id="19" name="Grafik 5"/>
            <wp:cNvGraphicFramePr/>
            <a:graphic xmlns:a="http://schemas.openxmlformats.org/drawingml/2006/main">
              <a:graphicData uri="http://schemas.openxmlformats.org/drawingml/2006/picture">
                <pic:pic xmlns:pic="http://schemas.openxmlformats.org/drawingml/2006/picture">
                  <pic:nvPicPr>
                    <pic:cNvPr id="6" name="Grafik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6830" cy="1616528"/>
                    </a:xfrm>
                    <a:prstGeom prst="rect">
                      <a:avLst/>
                    </a:prstGeom>
                    <a:noFill/>
                    <a:ln>
                      <a:noFill/>
                    </a:ln>
                  </pic:spPr>
                </pic:pic>
              </a:graphicData>
            </a:graphic>
          </wp:inline>
        </w:drawing>
      </w:r>
      <w:r w:rsidR="000A71EC" w:rsidRPr="00993E8F">
        <w:t xml:space="preserve">                </w:t>
      </w:r>
      <w:r w:rsidR="000A71EC" w:rsidRPr="00993E8F">
        <w:rPr>
          <w:noProof/>
          <w:lang w:eastAsia="de-DE"/>
        </w:rPr>
        <w:drawing>
          <wp:inline distT="0" distB="0" distL="0" distR="0" wp14:anchorId="27ABC19B" wp14:editId="032F21F1">
            <wp:extent cx="1149350" cy="1841500"/>
            <wp:effectExtent l="0" t="0" r="0" b="6350"/>
            <wp:docPr id="18" name="Grafik 6"/>
            <wp:cNvGraphicFramePr/>
            <a:graphic xmlns:a="http://schemas.openxmlformats.org/drawingml/2006/main">
              <a:graphicData uri="http://schemas.openxmlformats.org/drawingml/2006/picture">
                <pic:pic xmlns:pic="http://schemas.openxmlformats.org/drawingml/2006/picture">
                  <pic:nvPicPr>
                    <pic:cNvPr id="7" name="Grafik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0663" cy="1891670"/>
                    </a:xfrm>
                    <a:prstGeom prst="rect">
                      <a:avLst/>
                    </a:prstGeom>
                    <a:noFill/>
                    <a:ln>
                      <a:noFill/>
                    </a:ln>
                  </pic:spPr>
                </pic:pic>
              </a:graphicData>
            </a:graphic>
          </wp:inline>
        </w:drawing>
      </w:r>
    </w:p>
    <w:p w14:paraId="3565EAC8" w14:textId="77777777" w:rsidR="00A93225" w:rsidRPr="00993E8F" w:rsidRDefault="00A93225" w:rsidP="00AF60E6">
      <w:pPr>
        <w:spacing w:after="0" w:line="276" w:lineRule="auto"/>
        <w:jc w:val="center"/>
      </w:pPr>
      <w:r w:rsidRPr="00993E8F">
        <w:t>Bild: FabCreator Laser</w:t>
      </w:r>
    </w:p>
    <w:p w14:paraId="65D269FF" w14:textId="2C450E3A" w:rsidR="00A93225" w:rsidRPr="00993E8F" w:rsidRDefault="00A93225" w:rsidP="00AF60E6">
      <w:pPr>
        <w:spacing w:after="0" w:line="276" w:lineRule="auto"/>
        <w:jc w:val="center"/>
      </w:pPr>
      <w:r w:rsidRPr="00993E8F">
        <w:t>Kühlung und Filter mit Leistungsregelung</w:t>
      </w:r>
      <w:r w:rsidRPr="00993E8F">
        <w:br w:type="page"/>
      </w:r>
    </w:p>
    <w:p w14:paraId="5439468F" w14:textId="5D4FF5BA" w:rsidR="00A93225" w:rsidRPr="00993E8F" w:rsidRDefault="00A93225" w:rsidP="00AF60E6">
      <w:pPr>
        <w:spacing w:after="0" w:line="276" w:lineRule="auto"/>
      </w:pPr>
      <w:r w:rsidRPr="00993E8F">
        <w:lastRenderedPageBreak/>
        <w:t xml:space="preserve">Der </w:t>
      </w:r>
      <w:r w:rsidR="00680198" w:rsidRPr="00993E8F">
        <w:t>CO</w:t>
      </w:r>
      <w:r w:rsidR="00680198" w:rsidRPr="00680198">
        <w:rPr>
          <w:vertAlign w:val="subscript"/>
        </w:rPr>
        <w:t>2</w:t>
      </w:r>
      <w:r w:rsidRPr="00993E8F">
        <w:t xml:space="preserve">-Laser ist ein Gaslaser, der auf einem Kohlenstoffdioxid-Gasgemisch basiert. LASER steht für ‘Light Amplification by Stimulated Emission of Radiation’. </w:t>
      </w:r>
    </w:p>
    <w:p w14:paraId="3454BD82" w14:textId="1665F02C" w:rsidR="00A93225" w:rsidRPr="00993E8F" w:rsidRDefault="00A93225" w:rsidP="00AF60E6">
      <w:pPr>
        <w:spacing w:line="276" w:lineRule="auto"/>
      </w:pPr>
      <w:r w:rsidRPr="00993E8F">
        <w:t>Laserstrahlen sind elektromagnetische Wellen in einem sehr enge</w:t>
      </w:r>
      <w:r w:rsidR="00686EB2">
        <w:t>n</w:t>
      </w:r>
      <w:r w:rsidRPr="00993E8F">
        <w:t xml:space="preserve"> Frequenzbereich mit scharfer Strahlbündelung.</w:t>
      </w:r>
    </w:p>
    <w:p w14:paraId="31F6EABC" w14:textId="77777777" w:rsidR="00A93225" w:rsidRPr="00993E8F" w:rsidRDefault="00A93225" w:rsidP="00AF60E6">
      <w:pPr>
        <w:spacing w:line="276" w:lineRule="auto"/>
      </w:pPr>
    </w:p>
    <w:p w14:paraId="68980536" w14:textId="77777777" w:rsidR="00A93225" w:rsidRPr="00993E8F" w:rsidRDefault="00A93225" w:rsidP="00AF60E6">
      <w:pPr>
        <w:spacing w:line="276" w:lineRule="auto"/>
      </w:pPr>
      <w:r w:rsidRPr="00993E8F">
        <w:rPr>
          <w:noProof/>
          <w:lang w:eastAsia="de-DE"/>
        </w:rPr>
        <w:drawing>
          <wp:inline distT="0" distB="0" distL="0" distR="0" wp14:anchorId="1F05F254" wp14:editId="422E31F8">
            <wp:extent cx="2619375" cy="971551"/>
            <wp:effectExtent l="0" t="0" r="0" b="0"/>
            <wp:docPr id="4100" name="Picture 4" descr="gestreutes 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gestreutes Lic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971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93E8F">
        <w:t xml:space="preserve">   </w:t>
      </w:r>
      <w:r w:rsidRPr="00993E8F">
        <w:rPr>
          <w:noProof/>
          <w:lang w:eastAsia="de-DE"/>
        </w:rPr>
        <w:drawing>
          <wp:inline distT="0" distB="0" distL="0" distR="0" wp14:anchorId="013FCC71" wp14:editId="0792BA42">
            <wp:extent cx="2619375" cy="971551"/>
            <wp:effectExtent l="0" t="0" r="0" b="0"/>
            <wp:docPr id="4102" name="Picture 6" descr="Laser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Laserlic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971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0CDD6F" w14:textId="2182AFF3" w:rsidR="00A93225" w:rsidRPr="00993E8F" w:rsidRDefault="00A93225" w:rsidP="00AF60E6">
      <w:pPr>
        <w:spacing w:line="276" w:lineRule="auto"/>
      </w:pPr>
      <w:r w:rsidRPr="00993E8F">
        <w:t xml:space="preserve">                 Bild: Gestreutes Licht                          </w:t>
      </w:r>
      <w:r w:rsidR="00063CDD">
        <w:t xml:space="preserve">         </w:t>
      </w:r>
      <w:r w:rsidRPr="00993E8F">
        <w:t xml:space="preserve">          Laser Licht</w:t>
      </w:r>
    </w:p>
    <w:p w14:paraId="2797A59F" w14:textId="77777777" w:rsidR="00A93225" w:rsidRPr="00993E8F" w:rsidRDefault="00A93225" w:rsidP="00AF60E6">
      <w:pPr>
        <w:spacing w:line="276" w:lineRule="auto"/>
      </w:pPr>
    </w:p>
    <w:p w14:paraId="42D0AD22" w14:textId="0D18289D" w:rsidR="00ED7F9E" w:rsidRDefault="00A93225" w:rsidP="00AF60E6">
      <w:pPr>
        <w:spacing w:line="276" w:lineRule="auto"/>
      </w:pPr>
      <w:r w:rsidRPr="00993E8F">
        <w:t xml:space="preserve">Ein </w:t>
      </w:r>
      <w:r w:rsidR="00680198" w:rsidRPr="00993E8F">
        <w:t>CO</w:t>
      </w:r>
      <w:r w:rsidR="00680198" w:rsidRPr="00680198">
        <w:rPr>
          <w:vertAlign w:val="subscript"/>
        </w:rPr>
        <w:t>2</w:t>
      </w:r>
      <w:r w:rsidRPr="00993E8F">
        <w:t xml:space="preserve">-Laser </w:t>
      </w:r>
      <w:r w:rsidR="00B741B0">
        <w:t xml:space="preserve">funktioniert </w:t>
      </w:r>
      <w:r w:rsidRPr="00993E8F">
        <w:t xml:space="preserve">im Prinzip wie eine Gasentladungslampe. Baut sich eine elektrische Spannung auf, wird das Gas zum Leuchten gebracht. </w:t>
      </w:r>
    </w:p>
    <w:p w14:paraId="7FB9845F" w14:textId="166F31A8" w:rsidR="00A93225" w:rsidRPr="00993E8F" w:rsidRDefault="00A93225" w:rsidP="00AF60E6">
      <w:pPr>
        <w:spacing w:line="276" w:lineRule="auto"/>
      </w:pPr>
      <w:r w:rsidRPr="00993E8F">
        <w:t>Innerhalb der Laserkammer wird ein Gasgemisch aus Kohlenstoffdioxid und Stickstoff zum Reagieren durch Schwingen angeregt. Kollidieren beide Gase</w:t>
      </w:r>
      <w:r w:rsidR="004417A4">
        <w:t>,</w:t>
      </w:r>
      <w:r w:rsidRPr="00993E8F">
        <w:t xml:space="preserve"> entstehen Photonen (Träger des Lichts) die zu einem Inf</w:t>
      </w:r>
      <w:r w:rsidR="00BC7CD8">
        <w:t>r</w:t>
      </w:r>
      <w:r w:rsidRPr="00993E8F">
        <w:t>arot-Lichtstrahl mit 10</w:t>
      </w:r>
      <w:r w:rsidR="00B741B0">
        <w:t>,</w:t>
      </w:r>
      <w:r w:rsidRPr="00993E8F">
        <w:t>6 µm gebündelt werden</w:t>
      </w:r>
      <w:r w:rsidR="004417A4">
        <w:t>. D</w:t>
      </w:r>
      <w:r w:rsidRPr="00993E8F">
        <w:t>as Kohlenstoffdioxid wird anschließend durch Helium wieder in den Ausgangszustand gebracht.</w:t>
      </w:r>
    </w:p>
    <w:p w14:paraId="0B1838E2" w14:textId="77777777" w:rsidR="00A93225" w:rsidRPr="00993E8F" w:rsidRDefault="00A93225" w:rsidP="00AF60E6">
      <w:pPr>
        <w:spacing w:line="276" w:lineRule="auto"/>
      </w:pPr>
    </w:p>
    <w:p w14:paraId="3B4B000E" w14:textId="77777777" w:rsidR="00A93225" w:rsidRPr="00993E8F" w:rsidRDefault="00A93225" w:rsidP="00AF60E6">
      <w:pPr>
        <w:spacing w:line="276" w:lineRule="auto"/>
        <w:jc w:val="center"/>
      </w:pPr>
      <w:r w:rsidRPr="00993E8F">
        <w:rPr>
          <w:noProof/>
          <w:lang w:eastAsia="de-DE"/>
        </w:rPr>
        <w:drawing>
          <wp:inline distT="0" distB="0" distL="0" distR="0" wp14:anchorId="23003A17" wp14:editId="5AC1479A">
            <wp:extent cx="3806370" cy="2239450"/>
            <wp:effectExtent l="0" t="0" r="3810" b="8890"/>
            <wp:docPr id="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13"/>
                    <a:stretch>
                      <a:fillRect/>
                    </a:stretch>
                  </pic:blipFill>
                  <pic:spPr>
                    <a:xfrm>
                      <a:off x="0" y="0"/>
                      <a:ext cx="3904912" cy="2297426"/>
                    </a:xfrm>
                    <a:prstGeom prst="rect">
                      <a:avLst/>
                    </a:prstGeom>
                  </pic:spPr>
                </pic:pic>
              </a:graphicData>
            </a:graphic>
          </wp:inline>
        </w:drawing>
      </w:r>
    </w:p>
    <w:p w14:paraId="474DFDA4" w14:textId="4A558833" w:rsidR="00A93225" w:rsidRDefault="00121615" w:rsidP="00AF60E6">
      <w:pPr>
        <w:spacing w:after="0" w:line="276" w:lineRule="auto"/>
        <w:jc w:val="center"/>
      </w:pPr>
      <w:r w:rsidRPr="00993E8F">
        <w:t xml:space="preserve">Bild: Funktionsprinzip </w:t>
      </w:r>
      <w:r w:rsidR="00680198" w:rsidRPr="00993E8F">
        <w:t>CO</w:t>
      </w:r>
      <w:r w:rsidR="00680198" w:rsidRPr="00680198">
        <w:rPr>
          <w:vertAlign w:val="subscript"/>
        </w:rPr>
        <w:t>2</w:t>
      </w:r>
      <w:r w:rsidRPr="00993E8F">
        <w:t>-Laser</w:t>
      </w:r>
    </w:p>
    <w:p w14:paraId="0A4DB1E1" w14:textId="4735D7D7" w:rsidR="00BC7CD8" w:rsidRPr="00B5268E" w:rsidRDefault="00BC7CD8" w:rsidP="00AF60E6">
      <w:pPr>
        <w:spacing w:after="0" w:line="276" w:lineRule="auto"/>
        <w:jc w:val="center"/>
        <w:rPr>
          <w:sz w:val="18"/>
          <w:szCs w:val="18"/>
        </w:rPr>
      </w:pPr>
      <w:r w:rsidRPr="00B5268E">
        <w:rPr>
          <w:sz w:val="18"/>
          <w:szCs w:val="18"/>
        </w:rPr>
        <w:t>Quelle: https://www.thefabricator.com/</w:t>
      </w:r>
    </w:p>
    <w:p w14:paraId="16084D47" w14:textId="77777777" w:rsidR="00121615" w:rsidRPr="00993E8F" w:rsidRDefault="00121615" w:rsidP="00AF60E6">
      <w:pPr>
        <w:spacing w:line="276" w:lineRule="auto"/>
      </w:pPr>
    </w:p>
    <w:p w14:paraId="57896852" w14:textId="77777777" w:rsidR="00121615" w:rsidRPr="00993E8F" w:rsidRDefault="00121615" w:rsidP="00AF60E6">
      <w:pPr>
        <w:spacing w:line="276" w:lineRule="auto"/>
      </w:pPr>
    </w:p>
    <w:p w14:paraId="4D73EF39" w14:textId="77777777" w:rsidR="00121615" w:rsidRPr="00993E8F" w:rsidRDefault="00121615" w:rsidP="00AF60E6">
      <w:pPr>
        <w:spacing w:line="276" w:lineRule="auto"/>
      </w:pPr>
    </w:p>
    <w:p w14:paraId="73AD4AF3" w14:textId="77777777" w:rsidR="00121615" w:rsidRPr="00993E8F" w:rsidRDefault="00121615" w:rsidP="00AF60E6">
      <w:pPr>
        <w:spacing w:line="276" w:lineRule="auto"/>
      </w:pPr>
      <w:r w:rsidRPr="00993E8F">
        <w:rPr>
          <w:noProof/>
          <w:lang w:eastAsia="de-DE"/>
        </w:rPr>
        <w:lastRenderedPageBreak/>
        <w:drawing>
          <wp:inline distT="0" distB="0" distL="0" distR="0" wp14:anchorId="37DC8354" wp14:editId="21A70B5E">
            <wp:extent cx="5400675" cy="1653268"/>
            <wp:effectExtent l="0" t="0" r="0" b="4445"/>
            <wp:docPr id="23" name="Grafik 23" descr="https://upload.wikimedia.org/wikipedia/commons/thumb/6/62/Electromagnetic_spectrum_-de_c.svg/1470px-Electromagnetic_spectrum_-de_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2/Electromagnetic_spectrum_-de_c.svg/1470px-Electromagnetic_spectrum_-de_c.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653268"/>
                    </a:xfrm>
                    <a:prstGeom prst="rect">
                      <a:avLst/>
                    </a:prstGeom>
                    <a:noFill/>
                    <a:ln>
                      <a:noFill/>
                    </a:ln>
                  </pic:spPr>
                </pic:pic>
              </a:graphicData>
            </a:graphic>
          </wp:inline>
        </w:drawing>
      </w:r>
    </w:p>
    <w:p w14:paraId="5A214609" w14:textId="77777777" w:rsidR="00121615" w:rsidRPr="00993E8F" w:rsidRDefault="00121615" w:rsidP="00AF60E6">
      <w:pPr>
        <w:spacing w:after="20" w:line="276" w:lineRule="auto"/>
        <w:jc w:val="center"/>
      </w:pPr>
      <w:r w:rsidRPr="00993E8F">
        <w:t>Bild: Übersicht des elektromagnetischen Spektrums</w:t>
      </w:r>
    </w:p>
    <w:p w14:paraId="4988A78D" w14:textId="77777777" w:rsidR="00A93225" w:rsidRPr="00B5268E" w:rsidRDefault="00121615" w:rsidP="00AF60E6">
      <w:pPr>
        <w:spacing w:after="20" w:line="276" w:lineRule="auto"/>
        <w:jc w:val="center"/>
        <w:rPr>
          <w:sz w:val="18"/>
          <w:szCs w:val="18"/>
        </w:rPr>
      </w:pPr>
      <w:r w:rsidRPr="00B5268E">
        <w:rPr>
          <w:sz w:val="18"/>
          <w:szCs w:val="18"/>
        </w:rPr>
        <w:t>(Quelle: https://de.wikipedia.org/wiki/Elektromagnetisches_Spektrum)</w:t>
      </w:r>
    </w:p>
    <w:p w14:paraId="1A90B5B9" w14:textId="77777777" w:rsidR="00A93225" w:rsidRPr="00993E8F" w:rsidRDefault="00A93225" w:rsidP="00AF60E6">
      <w:pPr>
        <w:spacing w:line="276" w:lineRule="auto"/>
      </w:pPr>
    </w:p>
    <w:p w14:paraId="3C984A75" w14:textId="42E25A95" w:rsidR="00A93225" w:rsidRDefault="00A93225" w:rsidP="00AF60E6">
      <w:pPr>
        <w:spacing w:line="276" w:lineRule="auto"/>
      </w:pPr>
    </w:p>
    <w:p w14:paraId="00B9DCE6" w14:textId="6619D9A2" w:rsidR="00A55DB3" w:rsidRDefault="00A55DB3" w:rsidP="00AF60E6">
      <w:pPr>
        <w:spacing w:line="276" w:lineRule="auto"/>
      </w:pPr>
      <w:r>
        <w:t>X-Y Antrieb</w:t>
      </w:r>
    </w:p>
    <w:p w14:paraId="1D2B1053" w14:textId="5CEA21DF" w:rsidR="00A55DB3" w:rsidRDefault="005947C3" w:rsidP="00A55DB3">
      <w:pPr>
        <w:spacing w:line="276" w:lineRule="auto"/>
        <w:jc w:val="center"/>
      </w:pPr>
      <w:r>
        <w:rPr>
          <w:noProof/>
          <w:lang w:eastAsia="de-DE"/>
        </w:rPr>
        <w:drawing>
          <wp:inline distT="0" distB="0" distL="0" distR="0" wp14:anchorId="69ED5ED9" wp14:editId="3A25F30E">
            <wp:extent cx="3359785" cy="326771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785" cy="3267710"/>
                    </a:xfrm>
                    <a:prstGeom prst="rect">
                      <a:avLst/>
                    </a:prstGeom>
                    <a:noFill/>
                    <a:ln>
                      <a:noFill/>
                    </a:ln>
                  </pic:spPr>
                </pic:pic>
              </a:graphicData>
            </a:graphic>
          </wp:inline>
        </w:drawing>
      </w:r>
    </w:p>
    <w:p w14:paraId="602CD43B" w14:textId="77777777" w:rsidR="00A55DB3" w:rsidRDefault="00A55DB3" w:rsidP="00A55DB3">
      <w:pPr>
        <w:spacing w:after="0" w:line="240" w:lineRule="auto"/>
        <w:jc w:val="center"/>
      </w:pPr>
      <w:r>
        <w:t>Bild: X-Y Antrieb</w:t>
      </w:r>
    </w:p>
    <w:p w14:paraId="39C56745" w14:textId="129510D7" w:rsidR="00A55DB3" w:rsidRPr="00A55DB3" w:rsidRDefault="00A55DB3" w:rsidP="00A55DB3">
      <w:pPr>
        <w:spacing w:after="0" w:line="240" w:lineRule="auto"/>
        <w:jc w:val="center"/>
        <w:rPr>
          <w:sz w:val="18"/>
          <w:szCs w:val="18"/>
        </w:rPr>
      </w:pPr>
      <w:r w:rsidRPr="00A55DB3">
        <w:rPr>
          <w:sz w:val="18"/>
          <w:szCs w:val="18"/>
        </w:rPr>
        <w:t xml:space="preserve">Quelle: </w:t>
      </w:r>
      <w:r w:rsidR="005947C3" w:rsidRPr="005947C3">
        <w:rPr>
          <w:sz w:val="18"/>
          <w:szCs w:val="18"/>
        </w:rPr>
        <w:t>www.mikrocontroller.net</w:t>
      </w:r>
    </w:p>
    <w:p w14:paraId="18F376B8" w14:textId="72368CC6" w:rsidR="00A55DB3" w:rsidRDefault="00A55DB3" w:rsidP="00A55DB3">
      <w:pPr>
        <w:spacing w:line="276" w:lineRule="auto"/>
        <w:jc w:val="center"/>
      </w:pPr>
    </w:p>
    <w:p w14:paraId="31C3800A" w14:textId="5066D42E" w:rsidR="00A55DB3" w:rsidRPr="00993E8F" w:rsidRDefault="00A55DB3" w:rsidP="00A55DB3">
      <w:pPr>
        <w:spacing w:line="276" w:lineRule="auto"/>
      </w:pPr>
      <w:r w:rsidRPr="00A55DB3">
        <w:t>Das Drehen beider Motoren in die gleiche Richtung führt zu horizontaler Bewegung. Das Drehen beider Motoren in entgegengesetzte Richtungen führt zu vertikaler Bewegung.</w:t>
      </w:r>
    </w:p>
    <w:p w14:paraId="5E9A0037" w14:textId="7EE34125" w:rsidR="00A55DB3" w:rsidRDefault="00A55DB3">
      <w:r>
        <w:br w:type="page"/>
      </w:r>
    </w:p>
    <w:p w14:paraId="40B20A3D" w14:textId="77777777" w:rsidR="0074328B" w:rsidRPr="00883D4C" w:rsidRDefault="0074328B" w:rsidP="0074328B">
      <w:r w:rsidRPr="00883D4C">
        <w:lastRenderedPageBreak/>
        <w:t>Der G-Code</w:t>
      </w:r>
    </w:p>
    <w:p w14:paraId="5224ABAD" w14:textId="5D691F4A" w:rsidR="0074328B" w:rsidRPr="00CC715A" w:rsidRDefault="0074328B" w:rsidP="0074328B">
      <w:r>
        <w:t xml:space="preserve">Ist die Zeichnung in LightBurn importiert generiert die Software die Zeichnung in ein eine maschinenverständliche Sprache. Dabei wird z.B. die Ansteuerung der Schrittmotore oder Laser ein/aus in einen Steuercode umgewandelt. Diesen Steuercode nennt man G-Code. </w:t>
      </w:r>
      <w:r w:rsidRPr="00CC715A">
        <w:t xml:space="preserve">Der Name "-Code" rührt von der Tatsache her, dass die meisten </w:t>
      </w:r>
      <w:r>
        <w:t>Befehle</w:t>
      </w:r>
      <w:r w:rsidRPr="00CC715A">
        <w:t xml:space="preserve"> mit einem G beginnen.</w:t>
      </w:r>
      <w:r>
        <w:t xml:space="preserve"> Der G-Code ist eine Standardsprache, die auch bei 3D-Druckern oder CNC-Maschinen verwendet wird.</w:t>
      </w:r>
      <w:r w:rsidR="00844C58">
        <w:t xml:space="preserve"> </w:t>
      </w:r>
      <w:r>
        <w:t>Sehen wir uns die Maschinenbefehle an, die für das Lasern eines „A“ benötigt werden.</w:t>
      </w:r>
    </w:p>
    <w:p w14:paraId="5FFADEFD" w14:textId="77777777" w:rsidR="0074328B" w:rsidRPr="00883D4C" w:rsidRDefault="0074328B" w:rsidP="0074328B">
      <w:r>
        <w:t>Beispiel: Das A</w:t>
      </w:r>
    </w:p>
    <w:p w14:paraId="000B31B9" w14:textId="1D40195F" w:rsidR="0074328B" w:rsidRDefault="0074328B" w:rsidP="0074328B">
      <w:pPr>
        <w:jc w:val="center"/>
      </w:pPr>
      <w:r>
        <w:rPr>
          <w:noProof/>
          <w:lang w:eastAsia="de-DE"/>
        </w:rPr>
        <w:drawing>
          <wp:inline distT="0" distB="0" distL="0" distR="0" wp14:anchorId="415F1C83" wp14:editId="78D5A062">
            <wp:extent cx="2480107" cy="246409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8898" cy="2482769"/>
                    </a:xfrm>
                    <a:prstGeom prst="rect">
                      <a:avLst/>
                    </a:prstGeom>
                    <a:noFill/>
                    <a:ln>
                      <a:noFill/>
                    </a:ln>
                  </pic:spPr>
                </pic:pic>
              </a:graphicData>
            </a:graphic>
          </wp:inline>
        </w:drawing>
      </w:r>
    </w:p>
    <w:tbl>
      <w:tblPr>
        <w:tblStyle w:val="Tabellenraster"/>
        <w:tblW w:w="0" w:type="auto"/>
        <w:jc w:val="center"/>
        <w:tblLook w:val="04A0" w:firstRow="1" w:lastRow="0" w:firstColumn="1" w:lastColumn="0" w:noHBand="0" w:noVBand="1"/>
      </w:tblPr>
      <w:tblGrid>
        <w:gridCol w:w="1555"/>
        <w:gridCol w:w="283"/>
        <w:gridCol w:w="4820"/>
      </w:tblGrid>
      <w:tr w:rsidR="0074328B" w14:paraId="42E602EA" w14:textId="77777777" w:rsidTr="00844C58">
        <w:trPr>
          <w:jc w:val="center"/>
        </w:trPr>
        <w:tc>
          <w:tcPr>
            <w:tcW w:w="1555" w:type="dxa"/>
          </w:tcPr>
          <w:p w14:paraId="487F2A53" w14:textId="77777777" w:rsidR="0074328B" w:rsidRPr="00844C58" w:rsidRDefault="0074328B" w:rsidP="00844C58">
            <w:pPr>
              <w:rPr>
                <w:sz w:val="18"/>
                <w:szCs w:val="18"/>
              </w:rPr>
            </w:pPr>
            <w:r w:rsidRPr="00844C58">
              <w:rPr>
                <w:sz w:val="18"/>
                <w:szCs w:val="18"/>
              </w:rPr>
              <w:t>;HEADER</w:t>
            </w:r>
          </w:p>
        </w:tc>
        <w:tc>
          <w:tcPr>
            <w:tcW w:w="283" w:type="dxa"/>
          </w:tcPr>
          <w:p w14:paraId="51877AC2" w14:textId="77777777" w:rsidR="0074328B" w:rsidRPr="00844C58" w:rsidRDefault="0074328B" w:rsidP="00844C58">
            <w:pPr>
              <w:rPr>
                <w:sz w:val="18"/>
                <w:szCs w:val="18"/>
              </w:rPr>
            </w:pPr>
          </w:p>
        </w:tc>
        <w:tc>
          <w:tcPr>
            <w:tcW w:w="4820" w:type="dxa"/>
          </w:tcPr>
          <w:p w14:paraId="557D4C54" w14:textId="77777777" w:rsidR="0074328B" w:rsidRPr="00844C58" w:rsidRDefault="0074328B" w:rsidP="00844C58">
            <w:pPr>
              <w:rPr>
                <w:sz w:val="18"/>
                <w:szCs w:val="18"/>
              </w:rPr>
            </w:pPr>
            <w:r w:rsidRPr="00844C58">
              <w:rPr>
                <w:sz w:val="18"/>
                <w:szCs w:val="18"/>
              </w:rPr>
              <w:t>Optionale Kommandozeile für den Programm-Kopf</w:t>
            </w:r>
          </w:p>
        </w:tc>
      </w:tr>
      <w:tr w:rsidR="0074328B" w14:paraId="4AD301A6" w14:textId="77777777" w:rsidTr="00844C58">
        <w:trPr>
          <w:jc w:val="center"/>
        </w:trPr>
        <w:tc>
          <w:tcPr>
            <w:tcW w:w="1555" w:type="dxa"/>
          </w:tcPr>
          <w:p w14:paraId="0D0AA107" w14:textId="77777777" w:rsidR="0074328B" w:rsidRPr="00844C58" w:rsidRDefault="0074328B" w:rsidP="00844C58">
            <w:pPr>
              <w:rPr>
                <w:sz w:val="18"/>
                <w:szCs w:val="18"/>
              </w:rPr>
            </w:pPr>
            <w:r w:rsidRPr="00844C58">
              <w:rPr>
                <w:sz w:val="18"/>
                <w:szCs w:val="18"/>
              </w:rPr>
              <w:t>G21</w:t>
            </w:r>
          </w:p>
        </w:tc>
        <w:tc>
          <w:tcPr>
            <w:tcW w:w="283" w:type="dxa"/>
          </w:tcPr>
          <w:p w14:paraId="6BD05119" w14:textId="77777777" w:rsidR="0074328B" w:rsidRPr="00844C58" w:rsidRDefault="0074328B" w:rsidP="00844C58">
            <w:pPr>
              <w:rPr>
                <w:sz w:val="18"/>
                <w:szCs w:val="18"/>
              </w:rPr>
            </w:pPr>
          </w:p>
        </w:tc>
        <w:tc>
          <w:tcPr>
            <w:tcW w:w="4820" w:type="dxa"/>
          </w:tcPr>
          <w:p w14:paraId="31C417D5" w14:textId="77777777" w:rsidR="0074328B" w:rsidRPr="00844C58" w:rsidRDefault="0074328B" w:rsidP="00844C58">
            <w:pPr>
              <w:rPr>
                <w:sz w:val="18"/>
                <w:szCs w:val="18"/>
              </w:rPr>
            </w:pPr>
            <w:r w:rsidRPr="00844C58">
              <w:rPr>
                <w:sz w:val="18"/>
                <w:szCs w:val="18"/>
              </w:rPr>
              <w:t>Setzt die Einheit auf mm fest</w:t>
            </w:r>
          </w:p>
        </w:tc>
      </w:tr>
      <w:tr w:rsidR="0074328B" w14:paraId="7B50E5DD" w14:textId="77777777" w:rsidTr="00844C58">
        <w:trPr>
          <w:jc w:val="center"/>
        </w:trPr>
        <w:tc>
          <w:tcPr>
            <w:tcW w:w="1555" w:type="dxa"/>
          </w:tcPr>
          <w:p w14:paraId="1BF30AC8" w14:textId="77777777" w:rsidR="0074328B" w:rsidRPr="00844C58" w:rsidRDefault="0074328B" w:rsidP="00844C58">
            <w:pPr>
              <w:rPr>
                <w:sz w:val="18"/>
                <w:szCs w:val="18"/>
              </w:rPr>
            </w:pPr>
            <w:r w:rsidRPr="00844C58">
              <w:rPr>
                <w:sz w:val="18"/>
                <w:szCs w:val="18"/>
              </w:rPr>
              <w:t>G1 100</w:t>
            </w:r>
          </w:p>
        </w:tc>
        <w:tc>
          <w:tcPr>
            <w:tcW w:w="283" w:type="dxa"/>
          </w:tcPr>
          <w:p w14:paraId="55F16D73" w14:textId="77777777" w:rsidR="0074328B" w:rsidRPr="00844C58" w:rsidRDefault="0074328B" w:rsidP="00844C58">
            <w:pPr>
              <w:rPr>
                <w:sz w:val="18"/>
                <w:szCs w:val="18"/>
              </w:rPr>
            </w:pPr>
          </w:p>
        </w:tc>
        <w:tc>
          <w:tcPr>
            <w:tcW w:w="4820" w:type="dxa"/>
          </w:tcPr>
          <w:p w14:paraId="2A00C9F8" w14:textId="77777777" w:rsidR="0074328B" w:rsidRPr="00844C58" w:rsidRDefault="0074328B" w:rsidP="00844C58">
            <w:pPr>
              <w:rPr>
                <w:sz w:val="18"/>
                <w:szCs w:val="18"/>
              </w:rPr>
            </w:pPr>
            <w:r w:rsidRPr="00844C58">
              <w:rPr>
                <w:sz w:val="18"/>
                <w:szCs w:val="18"/>
              </w:rPr>
              <w:t>Setzt die Geschwindigkeit auf 100mm/sek</w:t>
            </w:r>
          </w:p>
        </w:tc>
      </w:tr>
      <w:tr w:rsidR="0074328B" w14:paraId="23F7DDEA" w14:textId="77777777" w:rsidTr="00844C58">
        <w:trPr>
          <w:jc w:val="center"/>
        </w:trPr>
        <w:tc>
          <w:tcPr>
            <w:tcW w:w="1555" w:type="dxa"/>
          </w:tcPr>
          <w:p w14:paraId="698F4705" w14:textId="77777777" w:rsidR="0074328B" w:rsidRPr="00844C58" w:rsidRDefault="0074328B" w:rsidP="00844C58">
            <w:pPr>
              <w:rPr>
                <w:sz w:val="18"/>
                <w:szCs w:val="18"/>
              </w:rPr>
            </w:pPr>
            <w:r w:rsidRPr="00844C58">
              <w:rPr>
                <w:sz w:val="18"/>
                <w:szCs w:val="18"/>
              </w:rPr>
              <w:t>G90</w:t>
            </w:r>
          </w:p>
        </w:tc>
        <w:tc>
          <w:tcPr>
            <w:tcW w:w="283" w:type="dxa"/>
          </w:tcPr>
          <w:p w14:paraId="38A46ED9" w14:textId="77777777" w:rsidR="0074328B" w:rsidRPr="00844C58" w:rsidRDefault="0074328B" w:rsidP="00844C58">
            <w:pPr>
              <w:rPr>
                <w:sz w:val="18"/>
                <w:szCs w:val="18"/>
              </w:rPr>
            </w:pPr>
          </w:p>
        </w:tc>
        <w:tc>
          <w:tcPr>
            <w:tcW w:w="4820" w:type="dxa"/>
          </w:tcPr>
          <w:p w14:paraId="173D411E" w14:textId="77777777" w:rsidR="0074328B" w:rsidRPr="00844C58" w:rsidRDefault="0074328B" w:rsidP="00844C58">
            <w:pPr>
              <w:rPr>
                <w:sz w:val="18"/>
                <w:szCs w:val="18"/>
              </w:rPr>
            </w:pPr>
            <w:r w:rsidRPr="00844C58">
              <w:rPr>
                <w:sz w:val="18"/>
                <w:szCs w:val="18"/>
              </w:rPr>
              <w:t>Setzt die Koordinaten auf absolut</w:t>
            </w:r>
          </w:p>
        </w:tc>
      </w:tr>
      <w:tr w:rsidR="0074328B" w14:paraId="53FA5187" w14:textId="77777777" w:rsidTr="00844C58">
        <w:trPr>
          <w:jc w:val="center"/>
        </w:trPr>
        <w:tc>
          <w:tcPr>
            <w:tcW w:w="1555" w:type="dxa"/>
          </w:tcPr>
          <w:p w14:paraId="77090E74" w14:textId="77777777" w:rsidR="0074328B" w:rsidRPr="00844C58" w:rsidRDefault="0074328B" w:rsidP="00844C58">
            <w:pPr>
              <w:rPr>
                <w:sz w:val="18"/>
                <w:szCs w:val="18"/>
              </w:rPr>
            </w:pPr>
            <w:r w:rsidRPr="00844C58">
              <w:rPr>
                <w:sz w:val="18"/>
                <w:szCs w:val="18"/>
              </w:rPr>
              <w:t>G92 X0 Y0</w:t>
            </w:r>
          </w:p>
        </w:tc>
        <w:tc>
          <w:tcPr>
            <w:tcW w:w="283" w:type="dxa"/>
          </w:tcPr>
          <w:p w14:paraId="317C7E0A" w14:textId="77777777" w:rsidR="0074328B" w:rsidRPr="00844C58" w:rsidRDefault="0074328B" w:rsidP="00844C58">
            <w:pPr>
              <w:rPr>
                <w:sz w:val="18"/>
                <w:szCs w:val="18"/>
              </w:rPr>
            </w:pPr>
          </w:p>
        </w:tc>
        <w:tc>
          <w:tcPr>
            <w:tcW w:w="4820" w:type="dxa"/>
          </w:tcPr>
          <w:p w14:paraId="0FFC0FE4" w14:textId="77777777" w:rsidR="0074328B" w:rsidRPr="00844C58" w:rsidRDefault="0074328B" w:rsidP="00844C58">
            <w:pPr>
              <w:rPr>
                <w:sz w:val="18"/>
                <w:szCs w:val="18"/>
              </w:rPr>
            </w:pPr>
            <w:r w:rsidRPr="00844C58">
              <w:rPr>
                <w:sz w:val="18"/>
                <w:szCs w:val="18"/>
              </w:rPr>
              <w:t>Setzt die aktuelle Position des Lasers fest</w:t>
            </w:r>
          </w:p>
        </w:tc>
      </w:tr>
      <w:tr w:rsidR="0074328B" w14:paraId="1B09977D" w14:textId="77777777" w:rsidTr="00844C58">
        <w:trPr>
          <w:jc w:val="center"/>
        </w:trPr>
        <w:tc>
          <w:tcPr>
            <w:tcW w:w="1555" w:type="dxa"/>
          </w:tcPr>
          <w:p w14:paraId="45168E9F" w14:textId="77777777" w:rsidR="0074328B" w:rsidRPr="00844C58" w:rsidRDefault="0074328B" w:rsidP="00844C58">
            <w:pPr>
              <w:rPr>
                <w:sz w:val="18"/>
                <w:szCs w:val="18"/>
              </w:rPr>
            </w:pPr>
            <w:r w:rsidRPr="00844C58">
              <w:rPr>
                <w:sz w:val="18"/>
                <w:szCs w:val="18"/>
              </w:rPr>
              <w:t>;MAIN</w:t>
            </w:r>
          </w:p>
        </w:tc>
        <w:tc>
          <w:tcPr>
            <w:tcW w:w="283" w:type="dxa"/>
          </w:tcPr>
          <w:p w14:paraId="0D6A36CB" w14:textId="77777777" w:rsidR="0074328B" w:rsidRPr="00844C58" w:rsidRDefault="0074328B" w:rsidP="00844C58">
            <w:pPr>
              <w:rPr>
                <w:sz w:val="18"/>
                <w:szCs w:val="18"/>
              </w:rPr>
            </w:pPr>
          </w:p>
        </w:tc>
        <w:tc>
          <w:tcPr>
            <w:tcW w:w="4820" w:type="dxa"/>
          </w:tcPr>
          <w:p w14:paraId="3EC4B2BB" w14:textId="77777777" w:rsidR="0074328B" w:rsidRPr="00844C58" w:rsidRDefault="0074328B" w:rsidP="00844C58">
            <w:pPr>
              <w:rPr>
                <w:sz w:val="18"/>
                <w:szCs w:val="18"/>
              </w:rPr>
            </w:pPr>
            <w:r w:rsidRPr="00844C58">
              <w:rPr>
                <w:sz w:val="18"/>
                <w:szCs w:val="18"/>
              </w:rPr>
              <w:t>Kommentar-Zeile Hauptprogramm</w:t>
            </w:r>
          </w:p>
        </w:tc>
      </w:tr>
      <w:tr w:rsidR="0074328B" w14:paraId="724667DF" w14:textId="77777777" w:rsidTr="00844C58">
        <w:trPr>
          <w:jc w:val="center"/>
        </w:trPr>
        <w:tc>
          <w:tcPr>
            <w:tcW w:w="1555" w:type="dxa"/>
          </w:tcPr>
          <w:p w14:paraId="5A054AEF" w14:textId="77777777" w:rsidR="0074328B" w:rsidRPr="00844C58" w:rsidRDefault="0074328B" w:rsidP="00844C58">
            <w:pPr>
              <w:rPr>
                <w:sz w:val="18"/>
                <w:szCs w:val="18"/>
              </w:rPr>
            </w:pPr>
            <w:r w:rsidRPr="00844C58">
              <w:rPr>
                <w:sz w:val="18"/>
                <w:szCs w:val="18"/>
              </w:rPr>
              <w:t>G0 X10 Y10</w:t>
            </w:r>
          </w:p>
        </w:tc>
        <w:tc>
          <w:tcPr>
            <w:tcW w:w="283" w:type="dxa"/>
          </w:tcPr>
          <w:p w14:paraId="18189954" w14:textId="77777777" w:rsidR="0074328B" w:rsidRPr="00844C58" w:rsidRDefault="0074328B" w:rsidP="00844C58">
            <w:pPr>
              <w:rPr>
                <w:sz w:val="18"/>
                <w:szCs w:val="18"/>
              </w:rPr>
            </w:pPr>
          </w:p>
        </w:tc>
        <w:tc>
          <w:tcPr>
            <w:tcW w:w="4820" w:type="dxa"/>
          </w:tcPr>
          <w:p w14:paraId="02BEF194" w14:textId="77777777" w:rsidR="0074328B" w:rsidRPr="00844C58" w:rsidRDefault="0074328B" w:rsidP="00844C58">
            <w:pPr>
              <w:rPr>
                <w:sz w:val="18"/>
                <w:szCs w:val="18"/>
              </w:rPr>
            </w:pPr>
            <w:r w:rsidRPr="00844C58">
              <w:rPr>
                <w:sz w:val="18"/>
                <w:szCs w:val="18"/>
              </w:rPr>
              <w:t>Positioniert den Laser auf x=10 und y=10 – Punkt 1</w:t>
            </w:r>
          </w:p>
        </w:tc>
      </w:tr>
      <w:tr w:rsidR="0074328B" w14:paraId="03F8BB63" w14:textId="77777777" w:rsidTr="00844C58">
        <w:trPr>
          <w:jc w:val="center"/>
        </w:trPr>
        <w:tc>
          <w:tcPr>
            <w:tcW w:w="1555" w:type="dxa"/>
          </w:tcPr>
          <w:p w14:paraId="120BBD32" w14:textId="77777777" w:rsidR="0074328B" w:rsidRPr="00844C58" w:rsidRDefault="0074328B" w:rsidP="00844C58">
            <w:pPr>
              <w:rPr>
                <w:sz w:val="18"/>
                <w:szCs w:val="18"/>
              </w:rPr>
            </w:pPr>
            <w:r w:rsidRPr="00844C58">
              <w:rPr>
                <w:sz w:val="18"/>
                <w:szCs w:val="18"/>
              </w:rPr>
              <w:t>M3 S500</w:t>
            </w:r>
          </w:p>
        </w:tc>
        <w:tc>
          <w:tcPr>
            <w:tcW w:w="283" w:type="dxa"/>
          </w:tcPr>
          <w:p w14:paraId="6765CFD9" w14:textId="77777777" w:rsidR="0074328B" w:rsidRPr="00844C58" w:rsidRDefault="0074328B" w:rsidP="00844C58">
            <w:pPr>
              <w:rPr>
                <w:sz w:val="18"/>
                <w:szCs w:val="18"/>
              </w:rPr>
            </w:pPr>
          </w:p>
        </w:tc>
        <w:tc>
          <w:tcPr>
            <w:tcW w:w="4820" w:type="dxa"/>
          </w:tcPr>
          <w:p w14:paraId="47E3A9DF" w14:textId="77777777" w:rsidR="0074328B" w:rsidRPr="00844C58" w:rsidRDefault="0074328B" w:rsidP="00844C58">
            <w:pPr>
              <w:rPr>
                <w:sz w:val="18"/>
                <w:szCs w:val="18"/>
              </w:rPr>
            </w:pPr>
            <w:r w:rsidRPr="00844C58">
              <w:rPr>
                <w:sz w:val="18"/>
                <w:szCs w:val="18"/>
              </w:rPr>
              <w:t>Schaltet den Laser mit 50% Leistung ein (1000 = 100%)</w:t>
            </w:r>
          </w:p>
        </w:tc>
      </w:tr>
      <w:tr w:rsidR="0074328B" w14:paraId="11F56BE5" w14:textId="77777777" w:rsidTr="00844C58">
        <w:trPr>
          <w:jc w:val="center"/>
        </w:trPr>
        <w:tc>
          <w:tcPr>
            <w:tcW w:w="1555" w:type="dxa"/>
          </w:tcPr>
          <w:p w14:paraId="7839839A" w14:textId="77777777" w:rsidR="0074328B" w:rsidRPr="00844C58" w:rsidRDefault="0074328B" w:rsidP="00844C58">
            <w:pPr>
              <w:rPr>
                <w:sz w:val="18"/>
                <w:szCs w:val="18"/>
              </w:rPr>
            </w:pPr>
            <w:r w:rsidRPr="00844C58">
              <w:rPr>
                <w:sz w:val="18"/>
                <w:szCs w:val="18"/>
              </w:rPr>
              <w:t>G1 X30 Y60</w:t>
            </w:r>
          </w:p>
        </w:tc>
        <w:tc>
          <w:tcPr>
            <w:tcW w:w="283" w:type="dxa"/>
          </w:tcPr>
          <w:p w14:paraId="517AA574" w14:textId="77777777" w:rsidR="0074328B" w:rsidRPr="00844C58" w:rsidRDefault="0074328B" w:rsidP="00844C58">
            <w:pPr>
              <w:rPr>
                <w:sz w:val="18"/>
                <w:szCs w:val="18"/>
              </w:rPr>
            </w:pPr>
          </w:p>
        </w:tc>
        <w:tc>
          <w:tcPr>
            <w:tcW w:w="4820" w:type="dxa"/>
          </w:tcPr>
          <w:p w14:paraId="692A2C61" w14:textId="77777777" w:rsidR="0074328B" w:rsidRPr="00844C58" w:rsidRDefault="0074328B" w:rsidP="00844C58">
            <w:pPr>
              <w:rPr>
                <w:sz w:val="18"/>
                <w:szCs w:val="18"/>
              </w:rPr>
            </w:pPr>
            <w:r w:rsidRPr="00844C58">
              <w:rPr>
                <w:sz w:val="18"/>
                <w:szCs w:val="18"/>
              </w:rPr>
              <w:t>Fährt zum Punt 2</w:t>
            </w:r>
          </w:p>
        </w:tc>
      </w:tr>
      <w:tr w:rsidR="0074328B" w14:paraId="3CD7D620" w14:textId="77777777" w:rsidTr="00844C58">
        <w:trPr>
          <w:jc w:val="center"/>
        </w:trPr>
        <w:tc>
          <w:tcPr>
            <w:tcW w:w="1555" w:type="dxa"/>
          </w:tcPr>
          <w:p w14:paraId="0F38DDD3" w14:textId="77777777" w:rsidR="0074328B" w:rsidRPr="00844C58" w:rsidRDefault="0074328B" w:rsidP="00844C58">
            <w:pPr>
              <w:rPr>
                <w:sz w:val="18"/>
                <w:szCs w:val="18"/>
              </w:rPr>
            </w:pPr>
            <w:r w:rsidRPr="00844C58">
              <w:rPr>
                <w:sz w:val="18"/>
                <w:szCs w:val="18"/>
              </w:rPr>
              <w:t>G1 X40</w:t>
            </w:r>
          </w:p>
        </w:tc>
        <w:tc>
          <w:tcPr>
            <w:tcW w:w="283" w:type="dxa"/>
          </w:tcPr>
          <w:p w14:paraId="13A2B2E2" w14:textId="77777777" w:rsidR="0074328B" w:rsidRPr="00844C58" w:rsidRDefault="0074328B" w:rsidP="00844C58">
            <w:pPr>
              <w:rPr>
                <w:sz w:val="18"/>
                <w:szCs w:val="18"/>
              </w:rPr>
            </w:pPr>
          </w:p>
        </w:tc>
        <w:tc>
          <w:tcPr>
            <w:tcW w:w="4820" w:type="dxa"/>
          </w:tcPr>
          <w:p w14:paraId="63B549A9" w14:textId="77777777" w:rsidR="0074328B" w:rsidRPr="00844C58" w:rsidRDefault="0074328B" w:rsidP="00844C58">
            <w:pPr>
              <w:rPr>
                <w:sz w:val="18"/>
                <w:szCs w:val="18"/>
              </w:rPr>
            </w:pPr>
            <w:r w:rsidRPr="00844C58">
              <w:rPr>
                <w:sz w:val="18"/>
                <w:szCs w:val="18"/>
              </w:rPr>
              <w:t>Fährt zum Punt 3</w:t>
            </w:r>
          </w:p>
        </w:tc>
      </w:tr>
      <w:tr w:rsidR="0074328B" w14:paraId="0195EF6F" w14:textId="77777777" w:rsidTr="00844C58">
        <w:trPr>
          <w:jc w:val="center"/>
        </w:trPr>
        <w:tc>
          <w:tcPr>
            <w:tcW w:w="1555" w:type="dxa"/>
          </w:tcPr>
          <w:p w14:paraId="3F3E5B86" w14:textId="77777777" w:rsidR="0074328B" w:rsidRPr="00844C58" w:rsidRDefault="0074328B" w:rsidP="00844C58">
            <w:pPr>
              <w:rPr>
                <w:sz w:val="18"/>
                <w:szCs w:val="18"/>
              </w:rPr>
            </w:pPr>
            <w:r w:rsidRPr="00844C58">
              <w:rPr>
                <w:sz w:val="18"/>
                <w:szCs w:val="18"/>
              </w:rPr>
              <w:t>G1 X60 Y10</w:t>
            </w:r>
          </w:p>
        </w:tc>
        <w:tc>
          <w:tcPr>
            <w:tcW w:w="283" w:type="dxa"/>
          </w:tcPr>
          <w:p w14:paraId="5649EB9C" w14:textId="77777777" w:rsidR="0074328B" w:rsidRPr="00844C58" w:rsidRDefault="0074328B" w:rsidP="00844C58">
            <w:pPr>
              <w:rPr>
                <w:sz w:val="18"/>
                <w:szCs w:val="18"/>
              </w:rPr>
            </w:pPr>
          </w:p>
        </w:tc>
        <w:tc>
          <w:tcPr>
            <w:tcW w:w="4820" w:type="dxa"/>
          </w:tcPr>
          <w:p w14:paraId="6CE0A7E5" w14:textId="77777777" w:rsidR="0074328B" w:rsidRPr="00844C58" w:rsidRDefault="0074328B" w:rsidP="00844C58">
            <w:pPr>
              <w:rPr>
                <w:sz w:val="18"/>
                <w:szCs w:val="18"/>
              </w:rPr>
            </w:pPr>
            <w:r w:rsidRPr="00844C58">
              <w:rPr>
                <w:sz w:val="18"/>
                <w:szCs w:val="18"/>
              </w:rPr>
              <w:t>Fährt zum Punt 4</w:t>
            </w:r>
          </w:p>
        </w:tc>
      </w:tr>
      <w:tr w:rsidR="0074328B" w14:paraId="0915C1D0" w14:textId="77777777" w:rsidTr="00844C58">
        <w:trPr>
          <w:jc w:val="center"/>
        </w:trPr>
        <w:tc>
          <w:tcPr>
            <w:tcW w:w="1555" w:type="dxa"/>
          </w:tcPr>
          <w:p w14:paraId="700F36E2" w14:textId="77777777" w:rsidR="0074328B" w:rsidRPr="00844C58" w:rsidRDefault="0074328B" w:rsidP="00844C58">
            <w:pPr>
              <w:rPr>
                <w:sz w:val="18"/>
                <w:szCs w:val="18"/>
              </w:rPr>
            </w:pPr>
            <w:r w:rsidRPr="00844C58">
              <w:rPr>
                <w:sz w:val="18"/>
                <w:szCs w:val="18"/>
              </w:rPr>
              <w:t>G1 X50</w:t>
            </w:r>
          </w:p>
        </w:tc>
        <w:tc>
          <w:tcPr>
            <w:tcW w:w="283" w:type="dxa"/>
          </w:tcPr>
          <w:p w14:paraId="12B979D6" w14:textId="77777777" w:rsidR="0074328B" w:rsidRPr="00844C58" w:rsidRDefault="0074328B" w:rsidP="00844C58">
            <w:pPr>
              <w:rPr>
                <w:sz w:val="18"/>
                <w:szCs w:val="18"/>
              </w:rPr>
            </w:pPr>
          </w:p>
        </w:tc>
        <w:tc>
          <w:tcPr>
            <w:tcW w:w="4820" w:type="dxa"/>
          </w:tcPr>
          <w:p w14:paraId="7083BDD0" w14:textId="77777777" w:rsidR="0074328B" w:rsidRPr="00844C58" w:rsidRDefault="0074328B" w:rsidP="00844C58">
            <w:pPr>
              <w:rPr>
                <w:sz w:val="18"/>
                <w:szCs w:val="18"/>
              </w:rPr>
            </w:pPr>
            <w:r w:rsidRPr="00844C58">
              <w:rPr>
                <w:sz w:val="18"/>
                <w:szCs w:val="18"/>
              </w:rPr>
              <w:t>Fährt zum Punt 5</w:t>
            </w:r>
          </w:p>
        </w:tc>
      </w:tr>
      <w:tr w:rsidR="0074328B" w14:paraId="27E5A6C4" w14:textId="77777777" w:rsidTr="00844C58">
        <w:trPr>
          <w:jc w:val="center"/>
        </w:trPr>
        <w:tc>
          <w:tcPr>
            <w:tcW w:w="1555" w:type="dxa"/>
          </w:tcPr>
          <w:p w14:paraId="22B8F5BF" w14:textId="77777777" w:rsidR="0074328B" w:rsidRPr="00844C58" w:rsidRDefault="0074328B" w:rsidP="00844C58">
            <w:pPr>
              <w:rPr>
                <w:sz w:val="18"/>
                <w:szCs w:val="18"/>
              </w:rPr>
            </w:pPr>
            <w:r w:rsidRPr="00844C58">
              <w:rPr>
                <w:sz w:val="18"/>
                <w:szCs w:val="18"/>
              </w:rPr>
              <w:t>G1 X45 Y25</w:t>
            </w:r>
          </w:p>
        </w:tc>
        <w:tc>
          <w:tcPr>
            <w:tcW w:w="283" w:type="dxa"/>
          </w:tcPr>
          <w:p w14:paraId="2CB8682B" w14:textId="77777777" w:rsidR="0074328B" w:rsidRPr="00844C58" w:rsidRDefault="0074328B" w:rsidP="00844C58">
            <w:pPr>
              <w:rPr>
                <w:sz w:val="18"/>
                <w:szCs w:val="18"/>
              </w:rPr>
            </w:pPr>
          </w:p>
        </w:tc>
        <w:tc>
          <w:tcPr>
            <w:tcW w:w="4820" w:type="dxa"/>
          </w:tcPr>
          <w:p w14:paraId="398113E9" w14:textId="77777777" w:rsidR="0074328B" w:rsidRPr="00844C58" w:rsidRDefault="0074328B" w:rsidP="00844C58">
            <w:pPr>
              <w:rPr>
                <w:sz w:val="18"/>
                <w:szCs w:val="18"/>
              </w:rPr>
            </w:pPr>
            <w:r w:rsidRPr="00844C58">
              <w:rPr>
                <w:sz w:val="18"/>
                <w:szCs w:val="18"/>
              </w:rPr>
              <w:t>Fährt zum Punt 6</w:t>
            </w:r>
          </w:p>
        </w:tc>
      </w:tr>
      <w:tr w:rsidR="0074328B" w14:paraId="46BF32C3" w14:textId="77777777" w:rsidTr="00844C58">
        <w:trPr>
          <w:jc w:val="center"/>
        </w:trPr>
        <w:tc>
          <w:tcPr>
            <w:tcW w:w="1555" w:type="dxa"/>
          </w:tcPr>
          <w:p w14:paraId="303B6DDE" w14:textId="77777777" w:rsidR="0074328B" w:rsidRPr="00844C58" w:rsidRDefault="0074328B" w:rsidP="00844C58">
            <w:pPr>
              <w:rPr>
                <w:sz w:val="18"/>
                <w:szCs w:val="18"/>
              </w:rPr>
            </w:pPr>
            <w:r w:rsidRPr="00844C58">
              <w:rPr>
                <w:sz w:val="18"/>
                <w:szCs w:val="18"/>
              </w:rPr>
              <w:t>G1 X25</w:t>
            </w:r>
          </w:p>
        </w:tc>
        <w:tc>
          <w:tcPr>
            <w:tcW w:w="283" w:type="dxa"/>
          </w:tcPr>
          <w:p w14:paraId="72F2AE1E" w14:textId="77777777" w:rsidR="0074328B" w:rsidRPr="00844C58" w:rsidRDefault="0074328B" w:rsidP="00844C58">
            <w:pPr>
              <w:rPr>
                <w:sz w:val="18"/>
                <w:szCs w:val="18"/>
              </w:rPr>
            </w:pPr>
          </w:p>
        </w:tc>
        <w:tc>
          <w:tcPr>
            <w:tcW w:w="4820" w:type="dxa"/>
          </w:tcPr>
          <w:p w14:paraId="630EB83F" w14:textId="77777777" w:rsidR="0074328B" w:rsidRPr="00844C58" w:rsidRDefault="0074328B" w:rsidP="00844C58">
            <w:pPr>
              <w:rPr>
                <w:sz w:val="18"/>
                <w:szCs w:val="18"/>
              </w:rPr>
            </w:pPr>
            <w:r w:rsidRPr="00844C58">
              <w:rPr>
                <w:sz w:val="18"/>
                <w:szCs w:val="18"/>
              </w:rPr>
              <w:t>Fährt zum Punt 7</w:t>
            </w:r>
          </w:p>
        </w:tc>
      </w:tr>
      <w:tr w:rsidR="0074328B" w14:paraId="780C8783" w14:textId="77777777" w:rsidTr="00844C58">
        <w:trPr>
          <w:jc w:val="center"/>
        </w:trPr>
        <w:tc>
          <w:tcPr>
            <w:tcW w:w="1555" w:type="dxa"/>
          </w:tcPr>
          <w:p w14:paraId="300B2F91" w14:textId="77777777" w:rsidR="0074328B" w:rsidRPr="00844C58" w:rsidRDefault="0074328B" w:rsidP="00844C58">
            <w:pPr>
              <w:rPr>
                <w:sz w:val="18"/>
                <w:szCs w:val="18"/>
              </w:rPr>
            </w:pPr>
            <w:r w:rsidRPr="00844C58">
              <w:rPr>
                <w:sz w:val="18"/>
                <w:szCs w:val="18"/>
              </w:rPr>
              <w:t>G1 X20 Y10</w:t>
            </w:r>
          </w:p>
        </w:tc>
        <w:tc>
          <w:tcPr>
            <w:tcW w:w="283" w:type="dxa"/>
          </w:tcPr>
          <w:p w14:paraId="382CA784" w14:textId="77777777" w:rsidR="0074328B" w:rsidRPr="00844C58" w:rsidRDefault="0074328B" w:rsidP="00844C58">
            <w:pPr>
              <w:rPr>
                <w:sz w:val="18"/>
                <w:szCs w:val="18"/>
              </w:rPr>
            </w:pPr>
          </w:p>
        </w:tc>
        <w:tc>
          <w:tcPr>
            <w:tcW w:w="4820" w:type="dxa"/>
          </w:tcPr>
          <w:p w14:paraId="242344A1" w14:textId="77777777" w:rsidR="0074328B" w:rsidRPr="00844C58" w:rsidRDefault="0074328B" w:rsidP="00844C58">
            <w:pPr>
              <w:rPr>
                <w:sz w:val="18"/>
                <w:szCs w:val="18"/>
              </w:rPr>
            </w:pPr>
            <w:r w:rsidRPr="00844C58">
              <w:rPr>
                <w:sz w:val="18"/>
                <w:szCs w:val="18"/>
              </w:rPr>
              <w:t>Fährt zum Punt 8</w:t>
            </w:r>
          </w:p>
        </w:tc>
      </w:tr>
      <w:tr w:rsidR="0074328B" w14:paraId="27DEA423" w14:textId="77777777" w:rsidTr="00844C58">
        <w:trPr>
          <w:jc w:val="center"/>
        </w:trPr>
        <w:tc>
          <w:tcPr>
            <w:tcW w:w="1555" w:type="dxa"/>
          </w:tcPr>
          <w:p w14:paraId="13B7A12E" w14:textId="77777777" w:rsidR="0074328B" w:rsidRPr="00844C58" w:rsidRDefault="0074328B" w:rsidP="00844C58">
            <w:pPr>
              <w:rPr>
                <w:sz w:val="18"/>
                <w:szCs w:val="18"/>
              </w:rPr>
            </w:pPr>
            <w:r w:rsidRPr="00844C58">
              <w:rPr>
                <w:sz w:val="18"/>
                <w:szCs w:val="18"/>
              </w:rPr>
              <w:t>G1 X10 Y10</w:t>
            </w:r>
          </w:p>
        </w:tc>
        <w:tc>
          <w:tcPr>
            <w:tcW w:w="283" w:type="dxa"/>
          </w:tcPr>
          <w:p w14:paraId="06AF2D78" w14:textId="77777777" w:rsidR="0074328B" w:rsidRPr="00844C58" w:rsidRDefault="0074328B" w:rsidP="00844C58">
            <w:pPr>
              <w:rPr>
                <w:sz w:val="18"/>
                <w:szCs w:val="18"/>
              </w:rPr>
            </w:pPr>
          </w:p>
        </w:tc>
        <w:tc>
          <w:tcPr>
            <w:tcW w:w="4820" w:type="dxa"/>
          </w:tcPr>
          <w:p w14:paraId="096FFA36" w14:textId="77777777" w:rsidR="0074328B" w:rsidRPr="00844C58" w:rsidRDefault="0074328B" w:rsidP="00844C58">
            <w:pPr>
              <w:rPr>
                <w:sz w:val="18"/>
                <w:szCs w:val="18"/>
              </w:rPr>
            </w:pPr>
            <w:r w:rsidRPr="00844C58">
              <w:rPr>
                <w:sz w:val="18"/>
                <w:szCs w:val="18"/>
              </w:rPr>
              <w:t>Fährt zum Punt 1</w:t>
            </w:r>
          </w:p>
        </w:tc>
      </w:tr>
      <w:tr w:rsidR="0074328B" w14:paraId="1C564BFB" w14:textId="77777777" w:rsidTr="00844C58">
        <w:trPr>
          <w:jc w:val="center"/>
        </w:trPr>
        <w:tc>
          <w:tcPr>
            <w:tcW w:w="1555" w:type="dxa"/>
          </w:tcPr>
          <w:p w14:paraId="234BA73C" w14:textId="77777777" w:rsidR="0074328B" w:rsidRPr="00844C58" w:rsidRDefault="0074328B" w:rsidP="00844C58">
            <w:pPr>
              <w:rPr>
                <w:sz w:val="18"/>
                <w:szCs w:val="18"/>
              </w:rPr>
            </w:pPr>
            <w:r w:rsidRPr="00844C58">
              <w:rPr>
                <w:sz w:val="18"/>
                <w:szCs w:val="18"/>
              </w:rPr>
              <w:t>M3 S0</w:t>
            </w:r>
          </w:p>
        </w:tc>
        <w:tc>
          <w:tcPr>
            <w:tcW w:w="283" w:type="dxa"/>
          </w:tcPr>
          <w:p w14:paraId="285B7E71" w14:textId="77777777" w:rsidR="0074328B" w:rsidRPr="00844C58" w:rsidRDefault="0074328B" w:rsidP="00844C58">
            <w:pPr>
              <w:rPr>
                <w:sz w:val="18"/>
                <w:szCs w:val="18"/>
              </w:rPr>
            </w:pPr>
          </w:p>
        </w:tc>
        <w:tc>
          <w:tcPr>
            <w:tcW w:w="4820" w:type="dxa"/>
          </w:tcPr>
          <w:p w14:paraId="590E8021" w14:textId="77777777" w:rsidR="0074328B" w:rsidRPr="00844C58" w:rsidRDefault="0074328B" w:rsidP="00844C58">
            <w:pPr>
              <w:rPr>
                <w:sz w:val="18"/>
                <w:szCs w:val="18"/>
              </w:rPr>
            </w:pPr>
            <w:r w:rsidRPr="00844C58">
              <w:rPr>
                <w:sz w:val="18"/>
                <w:szCs w:val="18"/>
              </w:rPr>
              <w:t>Schaltet den Laser auf 0% Leistung</w:t>
            </w:r>
          </w:p>
        </w:tc>
      </w:tr>
      <w:tr w:rsidR="0074328B" w14:paraId="4D0C3183" w14:textId="77777777" w:rsidTr="00844C58">
        <w:trPr>
          <w:jc w:val="center"/>
        </w:trPr>
        <w:tc>
          <w:tcPr>
            <w:tcW w:w="1555" w:type="dxa"/>
          </w:tcPr>
          <w:p w14:paraId="35AD956E" w14:textId="77777777" w:rsidR="0074328B" w:rsidRPr="00844C58" w:rsidRDefault="0074328B" w:rsidP="00844C58">
            <w:pPr>
              <w:rPr>
                <w:sz w:val="18"/>
                <w:szCs w:val="18"/>
              </w:rPr>
            </w:pPr>
            <w:r w:rsidRPr="00844C58">
              <w:rPr>
                <w:sz w:val="18"/>
                <w:szCs w:val="18"/>
              </w:rPr>
              <w:t>G0 X30 Y35</w:t>
            </w:r>
          </w:p>
        </w:tc>
        <w:tc>
          <w:tcPr>
            <w:tcW w:w="283" w:type="dxa"/>
          </w:tcPr>
          <w:p w14:paraId="5F4A6E1B" w14:textId="77777777" w:rsidR="0074328B" w:rsidRPr="00844C58" w:rsidRDefault="0074328B" w:rsidP="00844C58">
            <w:pPr>
              <w:rPr>
                <w:sz w:val="18"/>
                <w:szCs w:val="18"/>
              </w:rPr>
            </w:pPr>
          </w:p>
        </w:tc>
        <w:tc>
          <w:tcPr>
            <w:tcW w:w="4820" w:type="dxa"/>
          </w:tcPr>
          <w:p w14:paraId="456EF725" w14:textId="77777777" w:rsidR="0074328B" w:rsidRPr="00844C58" w:rsidRDefault="0074328B" w:rsidP="00844C58">
            <w:pPr>
              <w:rPr>
                <w:sz w:val="18"/>
                <w:szCs w:val="18"/>
              </w:rPr>
            </w:pPr>
            <w:r w:rsidRPr="00844C58">
              <w:rPr>
                <w:sz w:val="18"/>
                <w:szCs w:val="18"/>
              </w:rPr>
              <w:t>Fährt zum Punt 9</w:t>
            </w:r>
          </w:p>
        </w:tc>
      </w:tr>
      <w:tr w:rsidR="0074328B" w14:paraId="49B92059" w14:textId="77777777" w:rsidTr="00844C58">
        <w:trPr>
          <w:jc w:val="center"/>
        </w:trPr>
        <w:tc>
          <w:tcPr>
            <w:tcW w:w="1555" w:type="dxa"/>
          </w:tcPr>
          <w:p w14:paraId="67D45E15" w14:textId="77777777" w:rsidR="0074328B" w:rsidRPr="00844C58" w:rsidRDefault="0074328B" w:rsidP="00844C58">
            <w:pPr>
              <w:rPr>
                <w:sz w:val="18"/>
                <w:szCs w:val="18"/>
              </w:rPr>
            </w:pPr>
            <w:r w:rsidRPr="00844C58">
              <w:rPr>
                <w:sz w:val="18"/>
                <w:szCs w:val="18"/>
              </w:rPr>
              <w:t>M3 S500</w:t>
            </w:r>
          </w:p>
        </w:tc>
        <w:tc>
          <w:tcPr>
            <w:tcW w:w="283" w:type="dxa"/>
          </w:tcPr>
          <w:p w14:paraId="592A3042" w14:textId="77777777" w:rsidR="0074328B" w:rsidRPr="00844C58" w:rsidRDefault="0074328B" w:rsidP="00844C58">
            <w:pPr>
              <w:rPr>
                <w:sz w:val="18"/>
                <w:szCs w:val="18"/>
              </w:rPr>
            </w:pPr>
          </w:p>
        </w:tc>
        <w:tc>
          <w:tcPr>
            <w:tcW w:w="4820" w:type="dxa"/>
          </w:tcPr>
          <w:p w14:paraId="428A2BA5" w14:textId="77777777" w:rsidR="0074328B" w:rsidRPr="00844C58" w:rsidRDefault="0074328B" w:rsidP="00844C58">
            <w:pPr>
              <w:rPr>
                <w:sz w:val="18"/>
                <w:szCs w:val="18"/>
              </w:rPr>
            </w:pPr>
            <w:r w:rsidRPr="00844C58">
              <w:rPr>
                <w:sz w:val="18"/>
                <w:szCs w:val="18"/>
              </w:rPr>
              <w:t>Schaltet den Laser mit 50% Leistung ein (1000 = 100%)</w:t>
            </w:r>
          </w:p>
        </w:tc>
      </w:tr>
      <w:tr w:rsidR="0074328B" w14:paraId="72664734" w14:textId="77777777" w:rsidTr="00844C58">
        <w:trPr>
          <w:jc w:val="center"/>
        </w:trPr>
        <w:tc>
          <w:tcPr>
            <w:tcW w:w="1555" w:type="dxa"/>
          </w:tcPr>
          <w:p w14:paraId="5E1AD424" w14:textId="77777777" w:rsidR="0074328B" w:rsidRPr="00844C58" w:rsidRDefault="0074328B" w:rsidP="00844C58">
            <w:pPr>
              <w:rPr>
                <w:sz w:val="18"/>
                <w:szCs w:val="18"/>
              </w:rPr>
            </w:pPr>
            <w:r w:rsidRPr="00844C58">
              <w:rPr>
                <w:sz w:val="18"/>
                <w:szCs w:val="18"/>
              </w:rPr>
              <w:t>G1 X35 Y50</w:t>
            </w:r>
          </w:p>
        </w:tc>
        <w:tc>
          <w:tcPr>
            <w:tcW w:w="283" w:type="dxa"/>
          </w:tcPr>
          <w:p w14:paraId="464952CD" w14:textId="77777777" w:rsidR="0074328B" w:rsidRPr="00844C58" w:rsidRDefault="0074328B" w:rsidP="00844C58">
            <w:pPr>
              <w:rPr>
                <w:sz w:val="18"/>
                <w:szCs w:val="18"/>
              </w:rPr>
            </w:pPr>
          </w:p>
        </w:tc>
        <w:tc>
          <w:tcPr>
            <w:tcW w:w="4820" w:type="dxa"/>
          </w:tcPr>
          <w:p w14:paraId="05FA67A1" w14:textId="77777777" w:rsidR="0074328B" w:rsidRPr="00844C58" w:rsidRDefault="0074328B" w:rsidP="00844C58">
            <w:pPr>
              <w:rPr>
                <w:sz w:val="18"/>
                <w:szCs w:val="18"/>
              </w:rPr>
            </w:pPr>
            <w:r w:rsidRPr="00844C58">
              <w:rPr>
                <w:sz w:val="18"/>
                <w:szCs w:val="18"/>
              </w:rPr>
              <w:t>Fährt zum Punt 10</w:t>
            </w:r>
          </w:p>
        </w:tc>
      </w:tr>
      <w:tr w:rsidR="0074328B" w14:paraId="049FA1F2" w14:textId="77777777" w:rsidTr="00844C58">
        <w:trPr>
          <w:jc w:val="center"/>
        </w:trPr>
        <w:tc>
          <w:tcPr>
            <w:tcW w:w="1555" w:type="dxa"/>
          </w:tcPr>
          <w:p w14:paraId="58C68D2D" w14:textId="77777777" w:rsidR="0074328B" w:rsidRPr="00844C58" w:rsidRDefault="0074328B" w:rsidP="00844C58">
            <w:pPr>
              <w:rPr>
                <w:sz w:val="18"/>
                <w:szCs w:val="18"/>
              </w:rPr>
            </w:pPr>
            <w:r w:rsidRPr="00844C58">
              <w:rPr>
                <w:sz w:val="18"/>
                <w:szCs w:val="18"/>
              </w:rPr>
              <w:t>G1 X40 Y35</w:t>
            </w:r>
          </w:p>
        </w:tc>
        <w:tc>
          <w:tcPr>
            <w:tcW w:w="283" w:type="dxa"/>
          </w:tcPr>
          <w:p w14:paraId="5422D7C8" w14:textId="77777777" w:rsidR="0074328B" w:rsidRPr="00844C58" w:rsidRDefault="0074328B" w:rsidP="00844C58">
            <w:pPr>
              <w:rPr>
                <w:sz w:val="18"/>
                <w:szCs w:val="18"/>
              </w:rPr>
            </w:pPr>
          </w:p>
        </w:tc>
        <w:tc>
          <w:tcPr>
            <w:tcW w:w="4820" w:type="dxa"/>
          </w:tcPr>
          <w:p w14:paraId="57BCE4BA" w14:textId="77777777" w:rsidR="0074328B" w:rsidRPr="00844C58" w:rsidRDefault="0074328B" w:rsidP="00844C58">
            <w:pPr>
              <w:rPr>
                <w:sz w:val="18"/>
                <w:szCs w:val="18"/>
              </w:rPr>
            </w:pPr>
            <w:r w:rsidRPr="00844C58">
              <w:rPr>
                <w:sz w:val="18"/>
                <w:szCs w:val="18"/>
              </w:rPr>
              <w:t>Fährt zum Punt 11</w:t>
            </w:r>
          </w:p>
        </w:tc>
      </w:tr>
      <w:tr w:rsidR="0074328B" w14:paraId="6A456365" w14:textId="77777777" w:rsidTr="00844C58">
        <w:trPr>
          <w:jc w:val="center"/>
        </w:trPr>
        <w:tc>
          <w:tcPr>
            <w:tcW w:w="1555" w:type="dxa"/>
          </w:tcPr>
          <w:p w14:paraId="7B146361" w14:textId="77777777" w:rsidR="0074328B" w:rsidRPr="00844C58" w:rsidRDefault="0074328B" w:rsidP="00844C58">
            <w:pPr>
              <w:rPr>
                <w:sz w:val="18"/>
                <w:szCs w:val="18"/>
              </w:rPr>
            </w:pPr>
            <w:r w:rsidRPr="00844C58">
              <w:rPr>
                <w:sz w:val="18"/>
                <w:szCs w:val="18"/>
              </w:rPr>
              <w:t>G0 X30 Y35</w:t>
            </w:r>
          </w:p>
        </w:tc>
        <w:tc>
          <w:tcPr>
            <w:tcW w:w="283" w:type="dxa"/>
          </w:tcPr>
          <w:p w14:paraId="58356F5B" w14:textId="77777777" w:rsidR="0074328B" w:rsidRPr="00844C58" w:rsidRDefault="0074328B" w:rsidP="00844C58">
            <w:pPr>
              <w:rPr>
                <w:sz w:val="18"/>
                <w:szCs w:val="18"/>
              </w:rPr>
            </w:pPr>
          </w:p>
        </w:tc>
        <w:tc>
          <w:tcPr>
            <w:tcW w:w="4820" w:type="dxa"/>
          </w:tcPr>
          <w:p w14:paraId="14FDDE49" w14:textId="77777777" w:rsidR="0074328B" w:rsidRPr="00844C58" w:rsidRDefault="0074328B" w:rsidP="00844C58">
            <w:pPr>
              <w:rPr>
                <w:sz w:val="18"/>
                <w:szCs w:val="18"/>
              </w:rPr>
            </w:pPr>
            <w:r w:rsidRPr="00844C58">
              <w:rPr>
                <w:sz w:val="18"/>
                <w:szCs w:val="18"/>
              </w:rPr>
              <w:t>Fährt zum Punt 9</w:t>
            </w:r>
          </w:p>
        </w:tc>
      </w:tr>
      <w:tr w:rsidR="0074328B" w14:paraId="320899FA" w14:textId="77777777" w:rsidTr="00844C58">
        <w:trPr>
          <w:jc w:val="center"/>
        </w:trPr>
        <w:tc>
          <w:tcPr>
            <w:tcW w:w="1555" w:type="dxa"/>
          </w:tcPr>
          <w:p w14:paraId="03030179" w14:textId="77777777" w:rsidR="0074328B" w:rsidRPr="00844C58" w:rsidRDefault="0074328B" w:rsidP="00844C58">
            <w:pPr>
              <w:rPr>
                <w:sz w:val="18"/>
                <w:szCs w:val="18"/>
              </w:rPr>
            </w:pPr>
            <w:r w:rsidRPr="00844C58">
              <w:rPr>
                <w:sz w:val="18"/>
                <w:szCs w:val="18"/>
              </w:rPr>
              <w:t>M3 S0</w:t>
            </w:r>
          </w:p>
        </w:tc>
        <w:tc>
          <w:tcPr>
            <w:tcW w:w="283" w:type="dxa"/>
          </w:tcPr>
          <w:p w14:paraId="255C2207" w14:textId="77777777" w:rsidR="0074328B" w:rsidRPr="00844C58" w:rsidRDefault="0074328B" w:rsidP="00844C58">
            <w:pPr>
              <w:rPr>
                <w:sz w:val="18"/>
                <w:szCs w:val="18"/>
              </w:rPr>
            </w:pPr>
          </w:p>
        </w:tc>
        <w:tc>
          <w:tcPr>
            <w:tcW w:w="4820" w:type="dxa"/>
          </w:tcPr>
          <w:p w14:paraId="5A921A52" w14:textId="77777777" w:rsidR="0074328B" w:rsidRPr="00844C58" w:rsidRDefault="0074328B" w:rsidP="00844C58">
            <w:pPr>
              <w:rPr>
                <w:sz w:val="18"/>
                <w:szCs w:val="18"/>
              </w:rPr>
            </w:pPr>
            <w:r w:rsidRPr="00844C58">
              <w:rPr>
                <w:sz w:val="18"/>
                <w:szCs w:val="18"/>
              </w:rPr>
              <w:t>Schaltet den Laser auf 0% Leistung</w:t>
            </w:r>
          </w:p>
        </w:tc>
      </w:tr>
      <w:tr w:rsidR="0074328B" w14:paraId="0A9B098B" w14:textId="77777777" w:rsidTr="00844C58">
        <w:trPr>
          <w:jc w:val="center"/>
        </w:trPr>
        <w:tc>
          <w:tcPr>
            <w:tcW w:w="1555" w:type="dxa"/>
          </w:tcPr>
          <w:p w14:paraId="0F07CBAA" w14:textId="77777777" w:rsidR="0074328B" w:rsidRPr="00844C58" w:rsidRDefault="0074328B" w:rsidP="00844C58">
            <w:pPr>
              <w:rPr>
                <w:sz w:val="18"/>
                <w:szCs w:val="18"/>
              </w:rPr>
            </w:pPr>
            <w:r w:rsidRPr="00844C58">
              <w:rPr>
                <w:sz w:val="18"/>
                <w:szCs w:val="18"/>
              </w:rPr>
              <w:t>;FOOTER</w:t>
            </w:r>
          </w:p>
        </w:tc>
        <w:tc>
          <w:tcPr>
            <w:tcW w:w="283" w:type="dxa"/>
          </w:tcPr>
          <w:p w14:paraId="391CE2F1" w14:textId="77777777" w:rsidR="0074328B" w:rsidRPr="00844C58" w:rsidRDefault="0074328B" w:rsidP="00844C58">
            <w:pPr>
              <w:rPr>
                <w:sz w:val="18"/>
                <w:szCs w:val="18"/>
              </w:rPr>
            </w:pPr>
          </w:p>
        </w:tc>
        <w:tc>
          <w:tcPr>
            <w:tcW w:w="4820" w:type="dxa"/>
          </w:tcPr>
          <w:p w14:paraId="243B1B82" w14:textId="77777777" w:rsidR="0074328B" w:rsidRPr="00844C58" w:rsidRDefault="0074328B" w:rsidP="00844C58">
            <w:pPr>
              <w:rPr>
                <w:sz w:val="18"/>
                <w:szCs w:val="18"/>
              </w:rPr>
            </w:pPr>
            <w:r w:rsidRPr="00844C58">
              <w:rPr>
                <w:sz w:val="18"/>
                <w:szCs w:val="18"/>
              </w:rPr>
              <w:t>Kommentarzeile für Schlussteil</w:t>
            </w:r>
          </w:p>
        </w:tc>
      </w:tr>
      <w:tr w:rsidR="0074328B" w14:paraId="2CB8A6E6" w14:textId="77777777" w:rsidTr="00844C58">
        <w:trPr>
          <w:jc w:val="center"/>
        </w:trPr>
        <w:tc>
          <w:tcPr>
            <w:tcW w:w="1555" w:type="dxa"/>
          </w:tcPr>
          <w:p w14:paraId="78C9DFA0" w14:textId="77777777" w:rsidR="0074328B" w:rsidRPr="00844C58" w:rsidRDefault="0074328B" w:rsidP="00844C58">
            <w:pPr>
              <w:rPr>
                <w:sz w:val="18"/>
                <w:szCs w:val="18"/>
              </w:rPr>
            </w:pPr>
            <w:r w:rsidRPr="00844C58">
              <w:rPr>
                <w:sz w:val="18"/>
                <w:szCs w:val="18"/>
              </w:rPr>
              <w:t>M5</w:t>
            </w:r>
          </w:p>
        </w:tc>
        <w:tc>
          <w:tcPr>
            <w:tcW w:w="283" w:type="dxa"/>
          </w:tcPr>
          <w:p w14:paraId="7394FDED" w14:textId="77777777" w:rsidR="0074328B" w:rsidRPr="00844C58" w:rsidRDefault="0074328B" w:rsidP="00844C58">
            <w:pPr>
              <w:rPr>
                <w:sz w:val="18"/>
                <w:szCs w:val="18"/>
              </w:rPr>
            </w:pPr>
          </w:p>
        </w:tc>
        <w:tc>
          <w:tcPr>
            <w:tcW w:w="4820" w:type="dxa"/>
          </w:tcPr>
          <w:p w14:paraId="35DE503B" w14:textId="77777777" w:rsidR="0074328B" w:rsidRPr="00844C58" w:rsidRDefault="0074328B" w:rsidP="00844C58">
            <w:pPr>
              <w:rPr>
                <w:sz w:val="18"/>
                <w:szCs w:val="18"/>
              </w:rPr>
            </w:pPr>
            <w:r w:rsidRPr="00844C58">
              <w:rPr>
                <w:sz w:val="18"/>
                <w:szCs w:val="18"/>
              </w:rPr>
              <w:t>Schaltet den Laser ab</w:t>
            </w:r>
          </w:p>
        </w:tc>
      </w:tr>
      <w:tr w:rsidR="0074328B" w14:paraId="378520F6" w14:textId="77777777" w:rsidTr="00844C58">
        <w:trPr>
          <w:jc w:val="center"/>
        </w:trPr>
        <w:tc>
          <w:tcPr>
            <w:tcW w:w="1555" w:type="dxa"/>
          </w:tcPr>
          <w:p w14:paraId="42E799A0" w14:textId="77777777" w:rsidR="0074328B" w:rsidRPr="00844C58" w:rsidRDefault="0074328B" w:rsidP="00844C58">
            <w:pPr>
              <w:rPr>
                <w:sz w:val="18"/>
                <w:szCs w:val="18"/>
              </w:rPr>
            </w:pPr>
            <w:r w:rsidRPr="00844C58">
              <w:rPr>
                <w:sz w:val="18"/>
                <w:szCs w:val="18"/>
              </w:rPr>
              <w:t>G1 X0 Y0</w:t>
            </w:r>
          </w:p>
        </w:tc>
        <w:tc>
          <w:tcPr>
            <w:tcW w:w="283" w:type="dxa"/>
          </w:tcPr>
          <w:p w14:paraId="49FD6152" w14:textId="77777777" w:rsidR="0074328B" w:rsidRPr="00844C58" w:rsidRDefault="0074328B" w:rsidP="00844C58">
            <w:pPr>
              <w:rPr>
                <w:sz w:val="18"/>
                <w:szCs w:val="18"/>
              </w:rPr>
            </w:pPr>
          </w:p>
        </w:tc>
        <w:tc>
          <w:tcPr>
            <w:tcW w:w="4820" w:type="dxa"/>
          </w:tcPr>
          <w:p w14:paraId="188B6A99" w14:textId="77777777" w:rsidR="0074328B" w:rsidRPr="00844C58" w:rsidRDefault="0074328B" w:rsidP="00844C58">
            <w:pPr>
              <w:rPr>
                <w:sz w:val="18"/>
                <w:szCs w:val="18"/>
              </w:rPr>
            </w:pPr>
            <w:r w:rsidRPr="00844C58">
              <w:rPr>
                <w:sz w:val="18"/>
                <w:szCs w:val="18"/>
              </w:rPr>
              <w:t>Fährt in die Ausgangsposition</w:t>
            </w:r>
          </w:p>
        </w:tc>
      </w:tr>
      <w:tr w:rsidR="0074328B" w14:paraId="1CE9689D" w14:textId="77777777" w:rsidTr="00844C58">
        <w:trPr>
          <w:jc w:val="center"/>
        </w:trPr>
        <w:tc>
          <w:tcPr>
            <w:tcW w:w="1555" w:type="dxa"/>
          </w:tcPr>
          <w:p w14:paraId="094E4BBF" w14:textId="77777777" w:rsidR="0074328B" w:rsidRPr="00844C58" w:rsidRDefault="0074328B" w:rsidP="00844C58">
            <w:pPr>
              <w:rPr>
                <w:sz w:val="18"/>
                <w:szCs w:val="18"/>
              </w:rPr>
            </w:pPr>
          </w:p>
        </w:tc>
        <w:tc>
          <w:tcPr>
            <w:tcW w:w="283" w:type="dxa"/>
          </w:tcPr>
          <w:p w14:paraId="1BBC91B7" w14:textId="77777777" w:rsidR="0074328B" w:rsidRPr="00844C58" w:rsidRDefault="0074328B" w:rsidP="00844C58">
            <w:pPr>
              <w:rPr>
                <w:sz w:val="18"/>
                <w:szCs w:val="18"/>
              </w:rPr>
            </w:pPr>
          </w:p>
        </w:tc>
        <w:tc>
          <w:tcPr>
            <w:tcW w:w="4820" w:type="dxa"/>
          </w:tcPr>
          <w:p w14:paraId="2C2EDD38" w14:textId="77777777" w:rsidR="0074328B" w:rsidRPr="00844C58" w:rsidRDefault="0074328B" w:rsidP="00844C58">
            <w:pPr>
              <w:rPr>
                <w:sz w:val="18"/>
                <w:szCs w:val="18"/>
              </w:rPr>
            </w:pPr>
          </w:p>
        </w:tc>
      </w:tr>
    </w:tbl>
    <w:p w14:paraId="396D3296" w14:textId="1F496AFC" w:rsidR="00AE48E2" w:rsidRPr="00276FBF" w:rsidRDefault="00235101" w:rsidP="00AF60E6">
      <w:pPr>
        <w:pStyle w:val="Link"/>
        <w:spacing w:line="276" w:lineRule="auto"/>
        <w:rPr>
          <w:b w:val="0"/>
        </w:rPr>
      </w:pPr>
      <w:bookmarkStart w:id="2" w:name="T2"/>
      <w:bookmarkEnd w:id="2"/>
      <w:r w:rsidRPr="00CE7EEB">
        <w:lastRenderedPageBreak/>
        <w:t xml:space="preserve">Teil </w:t>
      </w:r>
      <w:r w:rsidR="00A93225" w:rsidRPr="00CE7EEB">
        <w:t>2</w:t>
      </w:r>
      <w:r w:rsidRPr="00CE7EEB">
        <w:t xml:space="preserve">: </w:t>
      </w:r>
      <w:r w:rsidR="00AE48E2" w:rsidRPr="00CE7EEB">
        <w:t xml:space="preserve">Sicherer Umgang mit dem </w:t>
      </w:r>
      <w:r w:rsidR="00007274" w:rsidRPr="00CE7EEB">
        <w:t>Lasercutter</w:t>
      </w:r>
      <w:r w:rsidR="00CE7EEB">
        <w:t xml:space="preserve"> </w:t>
      </w:r>
      <w:hyperlink w:anchor="T1" w:history="1">
        <w:r w:rsidR="00CE7EEB" w:rsidRPr="00276FBF">
          <w:rPr>
            <w:rStyle w:val="Hyperlink"/>
            <w:b w:val="0"/>
          </w:rPr>
          <w:t>[</w:t>
        </w:r>
        <w:r w:rsidR="00276FBF" w:rsidRPr="00276FBF">
          <w:rPr>
            <w:rStyle w:val="Hyperlink"/>
            <w:b w:val="0"/>
          </w:rPr>
          <w:t>zurück zum Inhaltsverzeichnis</w:t>
        </w:r>
        <w:r w:rsidR="00CE7EEB" w:rsidRPr="00276FBF">
          <w:rPr>
            <w:rStyle w:val="Hyperlink"/>
            <w:b w:val="0"/>
          </w:rPr>
          <w:t>]</w:t>
        </w:r>
      </w:hyperlink>
    </w:p>
    <w:p w14:paraId="39961144" w14:textId="77777777" w:rsidR="00007274" w:rsidRPr="00993E8F" w:rsidRDefault="00007274" w:rsidP="00AF60E6">
      <w:pPr>
        <w:spacing w:after="240" w:line="276" w:lineRule="auto"/>
        <w:rPr>
          <w:b/>
        </w:rPr>
      </w:pPr>
      <w:r w:rsidRPr="00993E8F">
        <w:rPr>
          <w:b/>
        </w:rPr>
        <w:t>Lasersicherheit</w:t>
      </w:r>
    </w:p>
    <w:p w14:paraId="4D212017" w14:textId="411BAD30" w:rsidR="00007274" w:rsidRPr="00993E8F" w:rsidRDefault="00007274" w:rsidP="00AF60E6">
      <w:pPr>
        <w:spacing w:after="240" w:line="276" w:lineRule="auto"/>
      </w:pPr>
      <w:r w:rsidRPr="00993E8F">
        <w:t xml:space="preserve">Der FabCore hat einen versiegelten Kohlenstoffdioxid-DC-Laser. Ohne den im FabCore enthaltenen Schutz wäre dies ein Laser der Klasse IV, der eine unsichtbare Laserstrahlung bei einer Wellenlänge von 10,6 Mikrometern aussendet. </w:t>
      </w:r>
    </w:p>
    <w:p w14:paraId="0AD8E9A7" w14:textId="01C774CB" w:rsidR="00007274" w:rsidRPr="00993E8F" w:rsidRDefault="00007274" w:rsidP="00AF60E6">
      <w:pPr>
        <w:spacing w:after="240" w:line="276" w:lineRule="auto"/>
      </w:pPr>
      <w:r w:rsidRPr="00993E8F">
        <w:t xml:space="preserve">Der Betrieb eines Lasers der Klasse IV </w:t>
      </w:r>
      <w:r w:rsidRPr="00B219D6">
        <w:rPr>
          <w:u w:val="single"/>
        </w:rPr>
        <w:t>ohne Sicherheitsvorkehrungen</w:t>
      </w:r>
      <w:r w:rsidRPr="00993E8F">
        <w:t xml:space="preserve"> setzt </w:t>
      </w:r>
      <w:r w:rsidR="00141F19" w:rsidRPr="00993E8F">
        <w:t xml:space="preserve">dich </w:t>
      </w:r>
      <w:r w:rsidRPr="00993E8F">
        <w:t>folgenden Risiken aus:</w:t>
      </w:r>
    </w:p>
    <w:p w14:paraId="3E88503C" w14:textId="3F5633D6" w:rsidR="00007274" w:rsidRPr="00993E8F" w:rsidRDefault="00007274" w:rsidP="00AF60E6">
      <w:pPr>
        <w:spacing w:after="240" w:line="276" w:lineRule="auto"/>
      </w:pPr>
      <w:r w:rsidRPr="00993E8F">
        <w:rPr>
          <w:b/>
        </w:rPr>
        <w:t>Augen:</w:t>
      </w:r>
      <w:r w:rsidRPr="00993E8F">
        <w:t xml:space="preserve"> Verbrennungen der Hornhaut können zu bleibenden Schäden am Sehvermögen führen.</w:t>
      </w:r>
    </w:p>
    <w:p w14:paraId="0E7AD9DA" w14:textId="50FA7E48" w:rsidR="00007274" w:rsidRPr="00993E8F" w:rsidRDefault="00007274" w:rsidP="00AF60E6">
      <w:pPr>
        <w:spacing w:after="240" w:line="276" w:lineRule="auto"/>
      </w:pPr>
      <w:r w:rsidRPr="00993E8F">
        <w:rPr>
          <w:b/>
        </w:rPr>
        <w:t>Haut:</w:t>
      </w:r>
      <w:r w:rsidRPr="00993E8F">
        <w:t xml:space="preserve"> Verbrennungen</w:t>
      </w:r>
      <w:r w:rsidR="00141F19" w:rsidRPr="00993E8F">
        <w:t xml:space="preserve"> der Haut können zu bleibende Schäden führen</w:t>
      </w:r>
      <w:r w:rsidRPr="00993E8F">
        <w:t>.</w:t>
      </w:r>
    </w:p>
    <w:p w14:paraId="38D44E92" w14:textId="603F3C8B" w:rsidR="00B219D6" w:rsidRDefault="00B219D6" w:rsidP="00AF60E6">
      <w:pPr>
        <w:spacing w:after="0" w:line="276" w:lineRule="auto"/>
      </w:pPr>
      <w:r w:rsidRPr="00B219D6">
        <w:rPr>
          <w:b/>
        </w:rPr>
        <w:t>Feuer:</w:t>
      </w:r>
      <w:r>
        <w:t xml:space="preserve"> Entzündung der meisten organischen Verbindungen, es besteht Brandgefahr. Informiere dich vor den Lasern über den Standort des </w:t>
      </w:r>
      <w:r w:rsidR="00680198" w:rsidRPr="00993E8F">
        <w:t>CO</w:t>
      </w:r>
      <w:r w:rsidR="00680198" w:rsidRPr="00680198">
        <w:rPr>
          <w:vertAlign w:val="subscript"/>
        </w:rPr>
        <w:t>2</w:t>
      </w:r>
      <w:r>
        <w:t>-Feuerlöschers und der Löschdecke im Oberlab.</w:t>
      </w:r>
    </w:p>
    <w:p w14:paraId="57939081" w14:textId="77777777" w:rsidR="00B219D6" w:rsidRPr="00993E8F" w:rsidRDefault="00B219D6" w:rsidP="00AF60E6">
      <w:pPr>
        <w:spacing w:after="0" w:line="276" w:lineRule="auto"/>
      </w:pPr>
    </w:p>
    <w:p w14:paraId="3058A6F9" w14:textId="332EA9C3" w:rsidR="00235101" w:rsidRPr="00993E8F" w:rsidRDefault="006002DC" w:rsidP="00AF60E6">
      <w:pPr>
        <w:spacing w:after="240" w:line="276" w:lineRule="auto"/>
        <w:jc w:val="center"/>
      </w:pPr>
      <w:r w:rsidRPr="00993E8F">
        <w:rPr>
          <w:noProof/>
          <w:lang w:eastAsia="de-DE"/>
        </w:rPr>
        <mc:AlternateContent>
          <mc:Choice Requires="wps">
            <w:drawing>
              <wp:anchor distT="45720" distB="45720" distL="114300" distR="114300" simplePos="0" relativeHeight="251674624" behindDoc="0" locked="0" layoutInCell="1" allowOverlap="1" wp14:anchorId="203372D0" wp14:editId="4EA7216C">
                <wp:simplePos x="0" y="0"/>
                <wp:positionH relativeFrom="column">
                  <wp:posOffset>4655820</wp:posOffset>
                </wp:positionH>
                <wp:positionV relativeFrom="paragraph">
                  <wp:posOffset>619125</wp:posOffset>
                </wp:positionV>
                <wp:extent cx="1549400" cy="1010920"/>
                <wp:effectExtent l="0" t="0" r="12700" b="1778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10920"/>
                        </a:xfrm>
                        <a:prstGeom prst="rect">
                          <a:avLst/>
                        </a:prstGeom>
                        <a:solidFill>
                          <a:srgbClr val="FFFFFF"/>
                        </a:solidFill>
                        <a:ln w="9525">
                          <a:solidFill>
                            <a:schemeClr val="bg1"/>
                          </a:solidFill>
                          <a:miter lim="800000"/>
                          <a:headEnd/>
                          <a:tailEnd/>
                        </a:ln>
                      </wps:spPr>
                      <wps:txbx>
                        <w:txbxContent>
                          <w:p w14:paraId="2946A6DC" w14:textId="4F71F2B6" w:rsidR="001E0C1E" w:rsidRDefault="001E0C1E" w:rsidP="003A3C30">
                            <w:pPr>
                              <w:spacing w:after="20"/>
                            </w:pPr>
                            <w:r>
                              <w:t>Bild:</w:t>
                            </w:r>
                          </w:p>
                          <w:p w14:paraId="75EA209C" w14:textId="77777777" w:rsidR="001E0C1E" w:rsidRDefault="001E0C1E" w:rsidP="003A3C30">
                            <w:pPr>
                              <w:spacing w:after="20"/>
                            </w:pPr>
                            <w:r>
                              <w:t xml:space="preserve">Laserklassen </w:t>
                            </w:r>
                          </w:p>
                          <w:p w14:paraId="61791E09" w14:textId="2B1C40AE" w:rsidR="001E0C1E" w:rsidRPr="00B90E29" w:rsidRDefault="001E0C1E" w:rsidP="003A3C30">
                            <w:pPr>
                              <w:rPr>
                                <w:sz w:val="18"/>
                                <w:szCs w:val="18"/>
                              </w:rPr>
                            </w:pPr>
                            <w:r w:rsidRPr="00B90E29">
                              <w:rPr>
                                <w:sz w:val="18"/>
                                <w:szCs w:val="18"/>
                              </w:rPr>
                              <w:t>Quelle:</w:t>
                            </w:r>
                            <w:r>
                              <w:rPr>
                                <w:sz w:val="18"/>
                                <w:szCs w:val="18"/>
                              </w:rPr>
                              <w:t xml:space="preserve"> </w:t>
                            </w:r>
                            <w:r w:rsidRPr="00B90E29">
                              <w:rPr>
                                <w:sz w:val="18"/>
                                <w:szCs w:val="18"/>
                              </w:rPr>
                              <w:t>www.sola.at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3372D0" id="_x0000_t202" coordsize="21600,21600" o:spt="202" path="m,l,21600r21600,l21600,xe">
                <v:stroke joinstyle="miter"/>
                <v:path gradientshapeok="t" o:connecttype="rect"/>
              </v:shapetype>
              <v:shape id="Textfeld 2" o:spid="_x0000_s1026" type="#_x0000_t202" style="position:absolute;left:0;text-align:left;margin-left:366.6pt;margin-top:48.75pt;width:122pt;height:79.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" strokecolor="white [3212]">
                <v:textbox>
                  <w:txbxContent>
                    <w:p w14:paraId="2946A6DC" w14:textId="4F71F2B6" w:rsidR="001E0C1E" w:rsidRDefault="001E0C1E" w:rsidP="003A3C30">
                      <w:pPr>
                        <w:spacing w:after="20"/>
                      </w:pPr>
                      <w:r>
                        <w:t>Bild:</w:t>
                      </w:r>
                    </w:p>
                    <w:p w14:paraId="75EA209C" w14:textId="77777777" w:rsidR="001E0C1E" w:rsidRDefault="001E0C1E" w:rsidP="003A3C30">
                      <w:pPr>
                        <w:spacing w:after="20"/>
                      </w:pPr>
                      <w:r>
                        <w:t xml:space="preserve">Laserklassen </w:t>
                      </w:r>
                    </w:p>
                    <w:p w14:paraId="61791E09" w14:textId="2B1C40AE" w:rsidR="001E0C1E" w:rsidRPr="00B90E29" w:rsidRDefault="001E0C1E" w:rsidP="003A3C30">
                      <w:pPr>
                        <w:rPr>
                          <w:sz w:val="18"/>
                          <w:szCs w:val="18"/>
                        </w:rPr>
                      </w:pPr>
                      <w:r w:rsidRPr="00B90E29">
                        <w:rPr>
                          <w:sz w:val="18"/>
                          <w:szCs w:val="18"/>
                        </w:rPr>
                        <w:t>Quelle:</w:t>
                      </w:r>
                      <w:r>
                        <w:rPr>
                          <w:sz w:val="18"/>
                          <w:szCs w:val="18"/>
                        </w:rPr>
                        <w:t xml:space="preserve"> </w:t>
                      </w:r>
                      <w:r w:rsidRPr="00B90E29">
                        <w:rPr>
                          <w:sz w:val="18"/>
                          <w:szCs w:val="18"/>
                        </w:rPr>
                        <w:t>www.sola.at</w:t>
                      </w:r>
                    </w:p>
                  </w:txbxContent>
                </v:textbox>
                <w10:wrap type="square"/>
              </v:shape>
            </w:pict>
          </mc:Fallback>
        </mc:AlternateContent>
      </w:r>
      <w:r w:rsidR="00235101" w:rsidRPr="00993E8F">
        <w:rPr>
          <w:noProof/>
          <w:lang w:eastAsia="de-DE"/>
        </w:rPr>
        <w:drawing>
          <wp:inline distT="0" distB="0" distL="0" distR="0" wp14:anchorId="032119BD" wp14:editId="7B38DF22">
            <wp:extent cx="3180056" cy="1971598"/>
            <wp:effectExtent l="0" t="0" r="1905" b="0"/>
            <wp:docPr id="1030" name="Picture 6"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Quellbild anzei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6259" cy="2000243"/>
                    </a:xfrm>
                    <a:prstGeom prst="rect">
                      <a:avLst/>
                    </a:prstGeom>
                    <a:noFill/>
                    <a:extLst/>
                  </pic:spPr>
                </pic:pic>
              </a:graphicData>
            </a:graphic>
          </wp:inline>
        </w:drawing>
      </w:r>
      <w:r w:rsidR="00235101" w:rsidRPr="00993E8F">
        <w:br w:type="page"/>
      </w:r>
    </w:p>
    <w:p w14:paraId="14D98E13" w14:textId="0ED76D10" w:rsidR="00052867" w:rsidRDefault="00052867" w:rsidP="00AF60E6">
      <w:pPr>
        <w:spacing w:after="240" w:line="276" w:lineRule="auto"/>
      </w:pPr>
      <w:r w:rsidRPr="00052867">
        <w:lastRenderedPageBreak/>
        <w:t xml:space="preserve">Der FabCore wurde entwickelt, um diese Risiken zu mindern. Bei normalem Betrieb ist der FabCore </w:t>
      </w:r>
      <w:r w:rsidR="00680198" w:rsidRPr="00993E8F">
        <w:t>CO</w:t>
      </w:r>
      <w:r w:rsidR="00680198" w:rsidRPr="00680198">
        <w:rPr>
          <w:vertAlign w:val="subscript"/>
        </w:rPr>
        <w:t>2</w:t>
      </w:r>
      <w:r w:rsidRPr="00052867">
        <w:t>-Laser ein Laser der Klasse I.</w:t>
      </w:r>
    </w:p>
    <w:p w14:paraId="302333E1" w14:textId="6CD20ED6" w:rsidR="00007274" w:rsidRPr="00052867" w:rsidRDefault="00007274" w:rsidP="00AF60E6">
      <w:pPr>
        <w:spacing w:after="240" w:line="276" w:lineRule="auto"/>
      </w:pPr>
      <w:r w:rsidRPr="00993E8F">
        <w:t>Die Laserquelle ist in einem Metall</w:t>
      </w:r>
      <w:r w:rsidR="008D1CD9">
        <w:t>gehäuse</w:t>
      </w:r>
      <w:r w:rsidRPr="00993E8F">
        <w:t xml:space="preserve"> eingeschlossen und mit einem stabilen Polycarbonat-Deckel ausgestattet, der mit </w:t>
      </w:r>
      <w:r w:rsidRPr="00993E8F">
        <w:rPr>
          <w:b/>
        </w:rPr>
        <w:t>doppelten Abschaltsicherheits</w:t>
      </w:r>
      <w:r w:rsidR="002E0044" w:rsidRPr="00993E8F">
        <w:rPr>
          <w:b/>
        </w:rPr>
        <w:t>-</w:t>
      </w:r>
      <w:r w:rsidRPr="00993E8F">
        <w:rPr>
          <w:b/>
        </w:rPr>
        <w:t>verriegelungen</w:t>
      </w:r>
      <w:r w:rsidRPr="00993E8F">
        <w:t xml:space="preserve"> ausgestattet ist</w:t>
      </w:r>
      <w:r w:rsidR="0016089F" w:rsidRPr="00993E8F">
        <w:t xml:space="preserve">. </w:t>
      </w:r>
    </w:p>
    <w:p w14:paraId="518A041F" w14:textId="1B7CC7EF" w:rsidR="005D1C1D" w:rsidRPr="00993E8F" w:rsidRDefault="00186933" w:rsidP="00AF60E6">
      <w:pPr>
        <w:spacing w:after="240" w:line="276" w:lineRule="auto"/>
        <w:jc w:val="center"/>
      </w:pPr>
      <w:r w:rsidRPr="00993E8F">
        <w:rPr>
          <w:noProof/>
          <w:lang w:eastAsia="de-DE"/>
        </w:rPr>
        <mc:AlternateContent>
          <mc:Choice Requires="wps">
            <w:drawing>
              <wp:anchor distT="45720" distB="45720" distL="114300" distR="114300" simplePos="0" relativeHeight="251670528" behindDoc="0" locked="0" layoutInCell="1" allowOverlap="1" wp14:anchorId="45EF3AE3" wp14:editId="50094689">
                <wp:simplePos x="0" y="0"/>
                <wp:positionH relativeFrom="column">
                  <wp:posOffset>4954270</wp:posOffset>
                </wp:positionH>
                <wp:positionV relativeFrom="paragraph">
                  <wp:posOffset>1835150</wp:posOffset>
                </wp:positionV>
                <wp:extent cx="1006475" cy="440055"/>
                <wp:effectExtent l="0" t="0" r="22225" b="17145"/>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440055"/>
                        </a:xfrm>
                        <a:prstGeom prst="rect">
                          <a:avLst/>
                        </a:prstGeom>
                        <a:solidFill>
                          <a:srgbClr val="FFFFFF"/>
                        </a:solidFill>
                        <a:ln w="9525">
                          <a:solidFill>
                            <a:schemeClr val="bg1"/>
                          </a:solidFill>
                          <a:miter lim="800000"/>
                          <a:headEnd/>
                          <a:tailEnd/>
                        </a:ln>
                      </wps:spPr>
                      <wps:txbx>
                        <w:txbxContent>
                          <w:p w14:paraId="4610EA5B" w14:textId="3886347C" w:rsidR="001E0C1E" w:rsidRDefault="001E0C1E" w:rsidP="005D1C1D">
                            <w:pPr>
                              <w:jc w:val="center"/>
                            </w:pPr>
                            <w:r>
                              <w:t>2-fach Verriegelung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F3AE3" id="_x0000_s1027" type="#_x0000_t202" style="position:absolute;left:0;text-align:left;margin-left:390.1pt;margin-top:144.5pt;width:79.25pt;height:34.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" strokecolor="white [3212]">
                <v:textbox>
                  <w:txbxContent>
                    <w:p w14:paraId="4610EA5B" w14:textId="3886347C" w:rsidR="001E0C1E" w:rsidRDefault="001E0C1E" w:rsidP="005D1C1D">
                      <w:pPr>
                        <w:jc w:val="center"/>
                      </w:pPr>
                      <w:r>
                        <w:t>2-fach Verriegelung</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63360" behindDoc="0" locked="0" layoutInCell="1" allowOverlap="1" wp14:anchorId="09251973" wp14:editId="2121CC40">
                <wp:simplePos x="0" y="0"/>
                <wp:positionH relativeFrom="column">
                  <wp:posOffset>4932798</wp:posOffset>
                </wp:positionH>
                <wp:positionV relativeFrom="paragraph">
                  <wp:posOffset>63604</wp:posOffset>
                </wp:positionV>
                <wp:extent cx="864235" cy="444500"/>
                <wp:effectExtent l="0" t="0" r="12065" b="1270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444500"/>
                        </a:xfrm>
                        <a:prstGeom prst="rect">
                          <a:avLst/>
                        </a:prstGeom>
                        <a:solidFill>
                          <a:srgbClr val="FFFFFF"/>
                        </a:solidFill>
                        <a:ln w="9525">
                          <a:solidFill>
                            <a:schemeClr val="bg1"/>
                          </a:solidFill>
                          <a:miter lim="800000"/>
                          <a:headEnd/>
                          <a:tailEnd/>
                        </a:ln>
                      </wps:spPr>
                      <wps:txbx>
                        <w:txbxContent>
                          <w:p w14:paraId="1379D9EC" w14:textId="445446C4" w:rsidR="001E0C1E" w:rsidRDefault="001E0C1E" w:rsidP="00186933">
                            <w:pPr>
                              <w:jc w:val="center"/>
                            </w:pPr>
                            <w:r>
                              <w:t>Schlüssel-Schalter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51973" id="_x0000_s1028" type="#_x0000_t202" style="position:absolute;left:0;text-align:left;margin-left:388.4pt;margin-top:5pt;width:68.05pt;height: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" strokecolor="white [3212]">
                <v:textbox>
                  <w:txbxContent>
                    <w:p w14:paraId="1379D9EC" w14:textId="445446C4" w:rsidR="001E0C1E" w:rsidRDefault="001E0C1E" w:rsidP="00186933">
                      <w:pPr>
                        <w:jc w:val="center"/>
                      </w:pPr>
                      <w:r>
                        <w:t>Schlüssel-Schalter</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59264" behindDoc="0" locked="0" layoutInCell="1" allowOverlap="1" wp14:anchorId="7B04D5E8" wp14:editId="5B87ACA7">
                <wp:simplePos x="0" y="0"/>
                <wp:positionH relativeFrom="column">
                  <wp:posOffset>4930495</wp:posOffset>
                </wp:positionH>
                <wp:positionV relativeFrom="paragraph">
                  <wp:posOffset>678594</wp:posOffset>
                </wp:positionV>
                <wp:extent cx="1130300" cy="361950"/>
                <wp:effectExtent l="0" t="0" r="1270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361950"/>
                        </a:xfrm>
                        <a:prstGeom prst="rect">
                          <a:avLst/>
                        </a:prstGeom>
                        <a:solidFill>
                          <a:srgbClr val="FFFFFF"/>
                        </a:solidFill>
                        <a:ln w="9525">
                          <a:solidFill>
                            <a:schemeClr val="bg1"/>
                          </a:solidFill>
                          <a:miter lim="800000"/>
                          <a:headEnd/>
                          <a:tailEnd/>
                        </a:ln>
                      </wps:spPr>
                      <wps:txbx>
                        <w:txbxContent>
                          <w:p w14:paraId="237434C1" w14:textId="77777777" w:rsidR="001E0C1E" w:rsidRDefault="001E0C1E">
                            <w:r>
                              <w:t>NOT-AUS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D5E8" id="_x0000_s1029" type="#_x0000_t202" style="position:absolute;left:0;text-align:left;margin-left:388.25pt;margin-top:53.45pt;width:89pt;height:2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" strokecolor="white [3212]">
                <v:textbox>
                  <w:txbxContent>
                    <w:p w14:paraId="237434C1" w14:textId="77777777" w:rsidR="001E0C1E" w:rsidRDefault="001E0C1E">
                      <w:r>
                        <w:t>NOT-AUS</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61312" behindDoc="0" locked="0" layoutInCell="1" allowOverlap="1" wp14:anchorId="26AC0BA4" wp14:editId="46EAFD5A">
                <wp:simplePos x="0" y="0"/>
                <wp:positionH relativeFrom="column">
                  <wp:posOffset>4947330</wp:posOffset>
                </wp:positionH>
                <wp:positionV relativeFrom="paragraph">
                  <wp:posOffset>1171678</wp:posOffset>
                </wp:positionV>
                <wp:extent cx="1130300" cy="501650"/>
                <wp:effectExtent l="0" t="0" r="12700" b="1270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501650"/>
                        </a:xfrm>
                        <a:prstGeom prst="rect">
                          <a:avLst/>
                        </a:prstGeom>
                        <a:solidFill>
                          <a:srgbClr val="FFFFFF"/>
                        </a:solidFill>
                        <a:ln w="9525">
                          <a:solidFill>
                            <a:schemeClr val="bg1"/>
                          </a:solidFill>
                          <a:miter lim="800000"/>
                          <a:headEnd/>
                          <a:tailEnd/>
                        </a:ln>
                      </wps:spPr>
                      <wps:txbx>
                        <w:txbxContent>
                          <w:p w14:paraId="190BE984" w14:textId="2B96841A" w:rsidR="001E0C1E" w:rsidRDefault="001E0C1E" w:rsidP="00186933">
                            <w:pPr>
                              <w:jc w:val="center"/>
                            </w:pPr>
                            <w:r>
                              <w:t>Anzeige grün: betriebsbereit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C0BA4" id="_x0000_s1030" type="#_x0000_t202" style="position:absolute;left:0;text-align:left;margin-left:389.55pt;margin-top:92.25pt;width:89pt;height:3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" strokecolor="white [3212]">
                <v:textbox>
                  <w:txbxContent>
                    <w:p w14:paraId="190BE984" w14:textId="2B96841A" w:rsidR="001E0C1E" w:rsidRDefault="001E0C1E" w:rsidP="00186933">
                      <w:pPr>
                        <w:jc w:val="center"/>
                      </w:pPr>
                      <w:r>
                        <w:t>Anzeige grün: betriebsbereit</w:t>
                      </w:r>
                    </w:p>
                  </w:txbxContent>
                </v:textbox>
                <w10:wrap type="square"/>
              </v:shape>
            </w:pict>
          </mc:Fallback>
        </mc:AlternateContent>
      </w:r>
      <w:r w:rsidR="005D1C1D" w:rsidRPr="00993E8F">
        <w:rPr>
          <w:noProof/>
          <w:lang w:eastAsia="de-DE"/>
        </w:rPr>
        <mc:AlternateContent>
          <mc:Choice Requires="wps">
            <w:drawing>
              <wp:anchor distT="0" distB="0" distL="114300" distR="114300" simplePos="0" relativeHeight="251672576" behindDoc="0" locked="0" layoutInCell="1" allowOverlap="1" wp14:anchorId="3B104526" wp14:editId="4B4DF325">
                <wp:simplePos x="0" y="0"/>
                <wp:positionH relativeFrom="column">
                  <wp:posOffset>3646170</wp:posOffset>
                </wp:positionH>
                <wp:positionV relativeFrom="paragraph">
                  <wp:posOffset>1380490</wp:posOffset>
                </wp:positionV>
                <wp:extent cx="1301750" cy="596900"/>
                <wp:effectExtent l="38100" t="38100" r="31750" b="31750"/>
                <wp:wrapNone/>
                <wp:docPr id="13" name="Gerade Verbindung mit Pfeil 13"/>
                <wp:cNvGraphicFramePr/>
                <a:graphic xmlns:a="http://schemas.openxmlformats.org/drawingml/2006/main">
                  <a:graphicData uri="http://schemas.microsoft.com/office/word/2010/wordprocessingShape">
                    <wps:wsp>
                      <wps:cNvCnPr/>
                      <wps:spPr>
                        <a:xfrm flipH="1" flipV="1">
                          <a:off x="0" y="0"/>
                          <a:ext cx="1301750" cy="5969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61F8D" id="_x0000_t32" coordsize="21600,21600" o:spt="32" o:oned="t" path="m,l21600,21600e" filled="f">
                <v:path arrowok="t" fillok="f" o:connecttype="none"/>
                <o:lock v:ext="edit" shapetype="t"/>
              </v:shapetype>
              <v:shape id="Gerade Verbindung mit Pfeil 13" o:spid="_x0000_s1026" type="#_x0000_t32" style="position:absolute;margin-left:287.1pt;margin-top:108.7pt;width:102.5pt;height:4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8480" behindDoc="0" locked="0" layoutInCell="1" allowOverlap="1" wp14:anchorId="5ADE2160" wp14:editId="5A5DF8AA">
                <wp:simplePos x="0" y="0"/>
                <wp:positionH relativeFrom="column">
                  <wp:posOffset>3811270</wp:posOffset>
                </wp:positionH>
                <wp:positionV relativeFrom="paragraph">
                  <wp:posOffset>980440</wp:posOffset>
                </wp:positionV>
                <wp:extent cx="1117600" cy="406400"/>
                <wp:effectExtent l="38100" t="38100" r="25400" b="31750"/>
                <wp:wrapNone/>
                <wp:docPr id="11" name="Gerade Verbindung mit Pfeil 11"/>
                <wp:cNvGraphicFramePr/>
                <a:graphic xmlns:a="http://schemas.openxmlformats.org/drawingml/2006/main">
                  <a:graphicData uri="http://schemas.microsoft.com/office/word/2010/wordprocessingShape">
                    <wps:wsp>
                      <wps:cNvCnPr/>
                      <wps:spPr>
                        <a:xfrm flipH="1" flipV="1">
                          <a:off x="0" y="0"/>
                          <a:ext cx="1117600" cy="406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AE570" id="Gerade Verbindung mit Pfeil 11" o:spid="_x0000_s1026" type="#_x0000_t32" style="position:absolute;margin-left:300.1pt;margin-top:77.2pt;width:88pt;height:3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6432" behindDoc="0" locked="0" layoutInCell="1" allowOverlap="1" wp14:anchorId="42414614" wp14:editId="731B62A4">
                <wp:simplePos x="0" y="0"/>
                <wp:positionH relativeFrom="column">
                  <wp:posOffset>3970020</wp:posOffset>
                </wp:positionH>
                <wp:positionV relativeFrom="paragraph">
                  <wp:posOffset>795020</wp:posOffset>
                </wp:positionV>
                <wp:extent cx="958850" cy="45719"/>
                <wp:effectExtent l="38100" t="38100" r="12700" b="88265"/>
                <wp:wrapNone/>
                <wp:docPr id="10" name="Gerade Verbindung mit Pfeil 10"/>
                <wp:cNvGraphicFramePr/>
                <a:graphic xmlns:a="http://schemas.openxmlformats.org/drawingml/2006/main">
                  <a:graphicData uri="http://schemas.microsoft.com/office/word/2010/wordprocessingShape">
                    <wps:wsp>
                      <wps:cNvCnPr/>
                      <wps:spPr>
                        <a:xfrm flipH="1">
                          <a:off x="0" y="0"/>
                          <a:ext cx="958850"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F8371" id="Gerade Verbindung mit Pfeil 10" o:spid="_x0000_s1026" type="#_x0000_t32" style="position:absolute;margin-left:312.6pt;margin-top:62.6pt;width:75.5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4384" behindDoc="0" locked="0" layoutInCell="1" allowOverlap="1" wp14:anchorId="39E56942" wp14:editId="01C98764">
                <wp:simplePos x="0" y="0"/>
                <wp:positionH relativeFrom="column">
                  <wp:posOffset>3817620</wp:posOffset>
                </wp:positionH>
                <wp:positionV relativeFrom="paragraph">
                  <wp:posOffset>275590</wp:posOffset>
                </wp:positionV>
                <wp:extent cx="1068070" cy="412750"/>
                <wp:effectExtent l="38100" t="0" r="17780" b="63500"/>
                <wp:wrapNone/>
                <wp:docPr id="9" name="Gerade Verbindung mit Pfeil 9"/>
                <wp:cNvGraphicFramePr/>
                <a:graphic xmlns:a="http://schemas.openxmlformats.org/drawingml/2006/main">
                  <a:graphicData uri="http://schemas.microsoft.com/office/word/2010/wordprocessingShape">
                    <wps:wsp>
                      <wps:cNvCnPr/>
                      <wps:spPr>
                        <a:xfrm flipH="1">
                          <a:off x="0" y="0"/>
                          <a:ext cx="1068070" cy="412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FAB5" id="Gerade Verbindung mit Pfeil 9" o:spid="_x0000_s1026" type="#_x0000_t32" style="position:absolute;margin-left:300.6pt;margin-top:21.7pt;width:84.1pt;height:3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" strokecolor="black [3200]" strokeweight="1.5pt">
                <v:stroke endarrow="block" joinstyle="miter"/>
              </v:shape>
            </w:pict>
          </mc:Fallback>
        </mc:AlternateContent>
      </w:r>
      <w:r w:rsidR="005D1C1D" w:rsidRPr="00993E8F">
        <w:rPr>
          <w:noProof/>
          <w:lang w:eastAsia="de-DE"/>
        </w:rPr>
        <w:drawing>
          <wp:inline distT="0" distB="0" distL="0" distR="0" wp14:anchorId="0024CDDB" wp14:editId="1EFA0D52">
            <wp:extent cx="4257675" cy="2276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2276475"/>
                    </a:xfrm>
                    <a:prstGeom prst="rect">
                      <a:avLst/>
                    </a:prstGeom>
                    <a:noFill/>
                    <a:ln>
                      <a:noFill/>
                    </a:ln>
                  </pic:spPr>
                </pic:pic>
              </a:graphicData>
            </a:graphic>
          </wp:inline>
        </w:drawing>
      </w:r>
    </w:p>
    <w:p w14:paraId="36CCFABF" w14:textId="77777777" w:rsidR="00007274" w:rsidRPr="00993E8F" w:rsidRDefault="0016089F" w:rsidP="00AF60E6">
      <w:pPr>
        <w:spacing w:after="240" w:line="276" w:lineRule="auto"/>
      </w:pPr>
      <w:r w:rsidRPr="00993E8F">
        <w:t>W</w:t>
      </w:r>
      <w:r w:rsidR="00007274" w:rsidRPr="00993E8F">
        <w:t xml:space="preserve">ährend des normalen Betriebs </w:t>
      </w:r>
      <w:r w:rsidR="00AF7C86" w:rsidRPr="00993E8F">
        <w:t>darfst du</w:t>
      </w:r>
      <w:r w:rsidRPr="00993E8F">
        <w:t xml:space="preserve"> keine Verkleidungen oder Schutzeinrichtungen entfern</w:t>
      </w:r>
      <w:r w:rsidR="00AF7C86" w:rsidRPr="00993E8F">
        <w:t>en</w:t>
      </w:r>
      <w:r w:rsidRPr="00993E8F">
        <w:t xml:space="preserve">. </w:t>
      </w:r>
      <w:r w:rsidR="00007274" w:rsidRPr="00993E8F">
        <w:t xml:space="preserve">Das Entfernen </w:t>
      </w:r>
      <w:r w:rsidR="002E0044" w:rsidRPr="00993E8F">
        <w:t>einer Verkleidung</w:t>
      </w:r>
      <w:r w:rsidR="00007274" w:rsidRPr="00993E8F">
        <w:t xml:space="preserve"> des FabCore beeinträchtigt potenziell </w:t>
      </w:r>
      <w:r w:rsidR="002E0044" w:rsidRPr="00993E8F">
        <w:t>den Betr</w:t>
      </w:r>
      <w:r w:rsidR="005D1C1D" w:rsidRPr="00993E8F">
        <w:t>i</w:t>
      </w:r>
      <w:r w:rsidR="002E0044" w:rsidRPr="00993E8F">
        <w:t>eb</w:t>
      </w:r>
      <w:r w:rsidR="00007274" w:rsidRPr="00993E8F">
        <w:t xml:space="preserve"> und könnte den Benutzer schädlichen Laserstrahlungswerten aussetzen. </w:t>
      </w:r>
    </w:p>
    <w:p w14:paraId="70BC30EC" w14:textId="77777777" w:rsidR="00007274" w:rsidRPr="00993E8F" w:rsidRDefault="00007274" w:rsidP="00AF60E6">
      <w:pPr>
        <w:spacing w:after="240" w:line="276" w:lineRule="auto"/>
        <w:rPr>
          <w:b/>
        </w:rPr>
      </w:pPr>
      <w:r w:rsidRPr="00993E8F">
        <w:rPr>
          <w:b/>
        </w:rPr>
        <w:t>- Entferne</w:t>
      </w:r>
      <w:r w:rsidR="00AF7C86" w:rsidRPr="00993E8F">
        <w:rPr>
          <w:b/>
        </w:rPr>
        <w:t xml:space="preserve"> </w:t>
      </w:r>
      <w:r w:rsidR="002E0044" w:rsidRPr="00993E8F">
        <w:rPr>
          <w:b/>
        </w:rPr>
        <w:t>keine Verkleidungen</w:t>
      </w:r>
      <w:r w:rsidRPr="00993E8F">
        <w:rPr>
          <w:b/>
        </w:rPr>
        <w:t xml:space="preserve">, während der FabCore </w:t>
      </w:r>
      <w:r w:rsidR="002E0044" w:rsidRPr="00993E8F">
        <w:rPr>
          <w:b/>
        </w:rPr>
        <w:t>in Betrieb</w:t>
      </w:r>
      <w:r w:rsidRPr="00993E8F">
        <w:rPr>
          <w:b/>
        </w:rPr>
        <w:t xml:space="preserve"> ist. </w:t>
      </w:r>
    </w:p>
    <w:p w14:paraId="7EADCF22" w14:textId="77777777" w:rsidR="00007274" w:rsidRPr="00993E8F" w:rsidRDefault="00007274" w:rsidP="00AF60E6">
      <w:pPr>
        <w:spacing w:after="240" w:line="276" w:lineRule="auto"/>
        <w:ind w:left="142" w:hanging="142"/>
        <w:rPr>
          <w:b/>
        </w:rPr>
      </w:pPr>
      <w:r w:rsidRPr="00993E8F">
        <w:rPr>
          <w:b/>
        </w:rPr>
        <w:t>- Versuche</w:t>
      </w:r>
      <w:r w:rsidR="00AF7C86" w:rsidRPr="00993E8F">
        <w:rPr>
          <w:b/>
        </w:rPr>
        <w:t xml:space="preserve"> </w:t>
      </w:r>
      <w:r w:rsidRPr="00993E8F">
        <w:rPr>
          <w:b/>
        </w:rPr>
        <w:t xml:space="preserve">NICHT, die Verriegelungen zu umgehen, diese sind zu </w:t>
      </w:r>
      <w:r w:rsidR="00AF7C86" w:rsidRPr="00993E8F">
        <w:rPr>
          <w:b/>
        </w:rPr>
        <w:t>deiner</w:t>
      </w:r>
      <w:r w:rsidRPr="00993E8F">
        <w:rPr>
          <w:b/>
        </w:rPr>
        <w:t xml:space="preserve"> Sicherheit installiert. </w:t>
      </w:r>
    </w:p>
    <w:p w14:paraId="6CF03FDD" w14:textId="77777777" w:rsidR="00007274" w:rsidRPr="00993E8F" w:rsidRDefault="00007274" w:rsidP="00AF60E6">
      <w:pPr>
        <w:spacing w:after="240" w:line="276" w:lineRule="auto"/>
        <w:rPr>
          <w:b/>
        </w:rPr>
      </w:pPr>
      <w:r w:rsidRPr="00993E8F">
        <w:rPr>
          <w:b/>
        </w:rPr>
        <w:t>- Versuche</w:t>
      </w:r>
      <w:r w:rsidR="00AB6E1B" w:rsidRPr="00993E8F">
        <w:rPr>
          <w:b/>
        </w:rPr>
        <w:t xml:space="preserve"> </w:t>
      </w:r>
      <w:r w:rsidRPr="00993E8F">
        <w:rPr>
          <w:b/>
        </w:rPr>
        <w:t xml:space="preserve">NICHT, in den Strahl des Ausrichtungslasers zu blicken. </w:t>
      </w:r>
    </w:p>
    <w:p w14:paraId="57CEEC82" w14:textId="77777777" w:rsidR="0016089F" w:rsidRPr="00993E8F" w:rsidRDefault="0016089F" w:rsidP="00AF60E6">
      <w:pPr>
        <w:spacing w:after="240" w:line="276" w:lineRule="auto"/>
        <w:rPr>
          <w:b/>
        </w:rPr>
      </w:pPr>
      <w:r w:rsidRPr="00993E8F">
        <w:rPr>
          <w:b/>
        </w:rPr>
        <w:t>- Blicke</w:t>
      </w:r>
      <w:r w:rsidR="00AB6E1B" w:rsidRPr="00993E8F">
        <w:rPr>
          <w:b/>
        </w:rPr>
        <w:t xml:space="preserve"> </w:t>
      </w:r>
      <w:r w:rsidRPr="00993E8F">
        <w:rPr>
          <w:b/>
        </w:rPr>
        <w:t xml:space="preserve">niemals in die Laserquelle auch wenn </w:t>
      </w:r>
      <w:r w:rsidR="00AB6E1B" w:rsidRPr="00993E8F">
        <w:rPr>
          <w:b/>
        </w:rPr>
        <w:t>du</w:t>
      </w:r>
      <w:r w:rsidRPr="00993E8F">
        <w:rPr>
          <w:b/>
        </w:rPr>
        <w:t xml:space="preserve"> eine Brille tr</w:t>
      </w:r>
      <w:r w:rsidR="00AB6E1B" w:rsidRPr="00993E8F">
        <w:rPr>
          <w:b/>
        </w:rPr>
        <w:t>ägst</w:t>
      </w:r>
      <w:r w:rsidRPr="00993E8F">
        <w:rPr>
          <w:b/>
        </w:rPr>
        <w:t xml:space="preserve">! </w:t>
      </w:r>
    </w:p>
    <w:p w14:paraId="38540E5E" w14:textId="77777777" w:rsidR="00007274" w:rsidRPr="00993E8F" w:rsidRDefault="00007274" w:rsidP="00AF60E6">
      <w:pPr>
        <w:spacing w:after="240" w:line="276" w:lineRule="auto"/>
        <w:ind w:left="142" w:hanging="142"/>
        <w:rPr>
          <w:b/>
        </w:rPr>
      </w:pPr>
      <w:r w:rsidRPr="00993E8F">
        <w:rPr>
          <w:b/>
        </w:rPr>
        <w:t>- Verwende</w:t>
      </w:r>
      <w:r w:rsidR="00AB6E1B" w:rsidRPr="00993E8F">
        <w:rPr>
          <w:b/>
        </w:rPr>
        <w:t xml:space="preserve"> </w:t>
      </w:r>
      <w:r w:rsidR="002E0044" w:rsidRPr="00993E8F">
        <w:rPr>
          <w:b/>
        </w:rPr>
        <w:t xml:space="preserve">den Laser ausschließlich </w:t>
      </w:r>
      <w:r w:rsidRPr="00993E8F">
        <w:rPr>
          <w:b/>
        </w:rPr>
        <w:t xml:space="preserve">im Rahmen des </w:t>
      </w:r>
      <w:r w:rsidR="002E0044" w:rsidRPr="00993E8F">
        <w:rPr>
          <w:b/>
        </w:rPr>
        <w:t xml:space="preserve">vorgesehenen </w:t>
      </w:r>
      <w:r w:rsidRPr="00993E8F">
        <w:rPr>
          <w:b/>
        </w:rPr>
        <w:t>Verwendungszwecks</w:t>
      </w:r>
      <w:r w:rsidR="00171C07" w:rsidRPr="00993E8F">
        <w:rPr>
          <w:b/>
        </w:rPr>
        <w:t>.</w:t>
      </w:r>
    </w:p>
    <w:p w14:paraId="0BB80F82" w14:textId="77777777" w:rsidR="00007274" w:rsidRPr="00993E8F" w:rsidRDefault="00007274" w:rsidP="00AF60E6">
      <w:pPr>
        <w:spacing w:after="240" w:line="276" w:lineRule="auto"/>
      </w:pPr>
    </w:p>
    <w:p w14:paraId="2F379C29" w14:textId="7E743E84" w:rsidR="00007274" w:rsidRPr="00993E8F" w:rsidRDefault="00007274" w:rsidP="00AF60E6">
      <w:pPr>
        <w:spacing w:before="240" w:after="0" w:line="276" w:lineRule="auto"/>
      </w:pPr>
      <w:r w:rsidRPr="00052867">
        <w:t xml:space="preserve">Bei der Verarbeitung einiger Materialien mit einem </w:t>
      </w:r>
      <w:r w:rsidR="00680198" w:rsidRPr="00993E8F">
        <w:t>CO</w:t>
      </w:r>
      <w:r w:rsidR="00680198" w:rsidRPr="00680198">
        <w:rPr>
          <w:vertAlign w:val="subscript"/>
        </w:rPr>
        <w:t>2</w:t>
      </w:r>
      <w:r w:rsidRPr="00052867">
        <w:t xml:space="preserve">-Laser kann der Schnittpunkt ein intensives Licht erzeugen. Während </w:t>
      </w:r>
      <w:r w:rsidR="0016089F" w:rsidRPr="00052867">
        <w:t>du</w:t>
      </w:r>
      <w:r w:rsidRPr="00052867">
        <w:t xml:space="preserve"> vor </w:t>
      </w:r>
      <w:r w:rsidR="002E0044" w:rsidRPr="00052867">
        <w:t>der</w:t>
      </w:r>
      <w:r w:rsidRPr="00052867">
        <w:t xml:space="preserve"> </w:t>
      </w:r>
      <w:r w:rsidR="00680198" w:rsidRPr="00993E8F">
        <w:t>CO</w:t>
      </w:r>
      <w:r w:rsidR="00680198" w:rsidRPr="00680198">
        <w:rPr>
          <w:vertAlign w:val="subscript"/>
        </w:rPr>
        <w:t>2</w:t>
      </w:r>
      <w:r w:rsidRPr="00052867">
        <w:t xml:space="preserve">-Laserstrahlung geschützt </w:t>
      </w:r>
      <w:r w:rsidR="0016089F" w:rsidRPr="00052867">
        <w:t>bist</w:t>
      </w:r>
      <w:r w:rsidRPr="00052867">
        <w:t>,</w:t>
      </w:r>
      <w:r w:rsidRPr="00993E8F">
        <w:t xml:space="preserve"> kann </w:t>
      </w:r>
      <w:r w:rsidR="002E0044" w:rsidRPr="00993E8F">
        <w:t xml:space="preserve">jedoch das </w:t>
      </w:r>
      <w:r w:rsidRPr="00993E8F">
        <w:t xml:space="preserve">helle Licht reizen, ähnlich wie wenn </w:t>
      </w:r>
      <w:r w:rsidR="0016089F" w:rsidRPr="00993E8F">
        <w:t>du</w:t>
      </w:r>
      <w:r w:rsidRPr="00993E8F">
        <w:t xml:space="preserve"> direkt </w:t>
      </w:r>
      <w:r w:rsidR="002E0044" w:rsidRPr="00993E8F">
        <w:t xml:space="preserve">in </w:t>
      </w:r>
      <w:r w:rsidRPr="00993E8F">
        <w:t>die Sonne schau</w:t>
      </w:r>
      <w:r w:rsidR="0016089F" w:rsidRPr="00993E8F">
        <w:t>st</w:t>
      </w:r>
      <w:r w:rsidRPr="00993E8F">
        <w:t xml:space="preserve">. </w:t>
      </w:r>
    </w:p>
    <w:p w14:paraId="48A89A7D" w14:textId="6438D6F7" w:rsidR="00B04198" w:rsidRPr="00993E8F" w:rsidRDefault="00007274" w:rsidP="00AF60E6">
      <w:pPr>
        <w:spacing w:before="240" w:after="0" w:line="276" w:lineRule="auto"/>
      </w:pPr>
      <w:r w:rsidRPr="00993E8F">
        <w:rPr>
          <w:b/>
        </w:rPr>
        <w:t xml:space="preserve">- </w:t>
      </w:r>
      <w:r w:rsidR="00725AB7" w:rsidRPr="00993E8F">
        <w:rPr>
          <w:b/>
        </w:rPr>
        <w:t>Blicke</w:t>
      </w:r>
      <w:r w:rsidR="0016089F" w:rsidRPr="00993E8F">
        <w:rPr>
          <w:b/>
        </w:rPr>
        <w:t xml:space="preserve"> deshalb </w:t>
      </w:r>
      <w:r w:rsidRPr="00993E8F">
        <w:rPr>
          <w:b/>
        </w:rPr>
        <w:t xml:space="preserve">NICHT auf den Schneidprozess. </w:t>
      </w:r>
    </w:p>
    <w:p w14:paraId="4BEC967E" w14:textId="77777777" w:rsidR="008D1CD9" w:rsidRDefault="008D1CD9" w:rsidP="00AF60E6">
      <w:pPr>
        <w:spacing w:line="276" w:lineRule="auto"/>
        <w:rPr>
          <w:b/>
        </w:rPr>
      </w:pPr>
      <w:r>
        <w:rPr>
          <w:b/>
        </w:rPr>
        <w:br w:type="page"/>
      </w:r>
    </w:p>
    <w:p w14:paraId="4BFB6B61" w14:textId="10EF6B1B" w:rsidR="00B04198" w:rsidRPr="00993E8F" w:rsidRDefault="00B04198" w:rsidP="00AF60E6">
      <w:pPr>
        <w:spacing w:after="240" w:line="276" w:lineRule="auto"/>
        <w:rPr>
          <w:b/>
        </w:rPr>
      </w:pPr>
      <w:r w:rsidRPr="00993E8F">
        <w:rPr>
          <w:b/>
        </w:rPr>
        <w:lastRenderedPageBreak/>
        <w:t>Justier-Laser</w:t>
      </w:r>
    </w:p>
    <w:p w14:paraId="43D5CB4B" w14:textId="480291FD" w:rsidR="00007274" w:rsidRPr="00993E8F" w:rsidRDefault="00007274" w:rsidP="00AF60E6">
      <w:pPr>
        <w:spacing w:after="240" w:line="276" w:lineRule="auto"/>
      </w:pPr>
      <w:r w:rsidRPr="00052867">
        <w:t xml:space="preserve">Zur Ausrichtung </w:t>
      </w:r>
      <w:r w:rsidR="00B04198" w:rsidRPr="00052867">
        <w:t xml:space="preserve">des Werkstücks </w:t>
      </w:r>
      <w:r w:rsidRPr="00052867">
        <w:t xml:space="preserve">verfügt der FabCore über einen Low-Power-Sekundärlaser, der mit dem hochleistungsstarken </w:t>
      </w:r>
      <w:r w:rsidR="00680198" w:rsidRPr="00993E8F">
        <w:t>CO</w:t>
      </w:r>
      <w:r w:rsidR="00680198" w:rsidRPr="00680198">
        <w:rPr>
          <w:vertAlign w:val="subscript"/>
        </w:rPr>
        <w:t>2</w:t>
      </w:r>
      <w:r w:rsidRPr="00052867">
        <w:t>-Laser kombiniert wird. Dies</w:t>
      </w:r>
      <w:r w:rsidR="00B04198" w:rsidRPr="00052867">
        <w:t>er</w:t>
      </w:r>
      <w:r w:rsidR="00B04198" w:rsidRPr="00993E8F">
        <w:t xml:space="preserve"> Laser</w:t>
      </w:r>
      <w:r w:rsidRPr="00993E8F">
        <w:t xml:space="preserve"> bietet eine gute </w:t>
      </w:r>
      <w:r w:rsidR="00B04198" w:rsidRPr="00993E8F">
        <w:t xml:space="preserve">Möglichkeit zur </w:t>
      </w:r>
      <w:r w:rsidR="00C07908" w:rsidRPr="00993E8F">
        <w:t xml:space="preserve">Justierung </w:t>
      </w:r>
      <w:r w:rsidR="00D00470" w:rsidRPr="00993E8F">
        <w:t>des</w:t>
      </w:r>
      <w:r w:rsidR="00C07908" w:rsidRPr="00993E8F">
        <w:t xml:space="preserve"> Werkstücks</w:t>
      </w:r>
      <w:r w:rsidRPr="00993E8F">
        <w:t xml:space="preserve">. Dieser Ausrichtungslaser hat eine Wellenlänge von 650nm mit einer Leistung von 0,5mW. </w:t>
      </w:r>
    </w:p>
    <w:p w14:paraId="7BE4D51C" w14:textId="20CF48FC" w:rsidR="00007274" w:rsidRPr="00993E8F" w:rsidRDefault="005F31E2" w:rsidP="00AF60E6">
      <w:pPr>
        <w:spacing w:after="240" w:line="276" w:lineRule="auto"/>
      </w:pPr>
      <w:r>
        <w:t>Der Justier-Laser</w:t>
      </w:r>
      <w:r w:rsidR="00007274" w:rsidRPr="00993E8F">
        <w:t xml:space="preserve"> gilt als sicher, da </w:t>
      </w:r>
      <w:r>
        <w:t>er</w:t>
      </w:r>
      <w:r w:rsidR="00007274" w:rsidRPr="00993E8F">
        <w:t xml:space="preserve"> nicht in der Lage ist, Schaden anzurichten, bevor der Blickreflex ausgelöst wird. </w:t>
      </w:r>
      <w:r>
        <w:t>Der</w:t>
      </w:r>
      <w:r w:rsidR="00007274" w:rsidRPr="00993E8F">
        <w:t xml:space="preserve"> </w:t>
      </w:r>
      <w:r w:rsidR="00007274" w:rsidRPr="005F31E2">
        <w:rPr>
          <w:u w:val="single"/>
        </w:rPr>
        <w:t>direkte Blick</w:t>
      </w:r>
      <w:r w:rsidR="00007274" w:rsidRPr="00993E8F">
        <w:t xml:space="preserve"> in den Strahl </w:t>
      </w:r>
      <w:r>
        <w:t>des Justier-Lasers</w:t>
      </w:r>
      <w:r w:rsidR="00007274" w:rsidRPr="00993E8F">
        <w:t xml:space="preserve"> </w:t>
      </w:r>
      <w:r>
        <w:t>ist zu vermeiden.</w:t>
      </w:r>
    </w:p>
    <w:p w14:paraId="14D07D59" w14:textId="3B99DA5D" w:rsidR="00007274" w:rsidRPr="00993E8F" w:rsidRDefault="00007274" w:rsidP="00AF60E6">
      <w:pPr>
        <w:spacing w:after="240" w:line="276" w:lineRule="auto"/>
        <w:ind w:left="142" w:hanging="142"/>
        <w:rPr>
          <w:b/>
        </w:rPr>
      </w:pPr>
      <w:r w:rsidRPr="00993E8F">
        <w:rPr>
          <w:b/>
        </w:rPr>
        <w:t>- Blicke</w:t>
      </w:r>
      <w:r w:rsidR="00D00470" w:rsidRPr="00993E8F">
        <w:rPr>
          <w:b/>
        </w:rPr>
        <w:t xml:space="preserve"> </w:t>
      </w:r>
      <w:r w:rsidRPr="00993E8F">
        <w:rPr>
          <w:b/>
        </w:rPr>
        <w:t xml:space="preserve">NICHT direkt in den </w:t>
      </w:r>
      <w:r w:rsidR="006E1050" w:rsidRPr="00993E8F">
        <w:rPr>
          <w:b/>
        </w:rPr>
        <w:t>Ausrichtungs-</w:t>
      </w:r>
      <w:r w:rsidRPr="00993E8F">
        <w:rPr>
          <w:b/>
        </w:rPr>
        <w:t>Laserstrahl</w:t>
      </w:r>
      <w:r w:rsidR="00171C07" w:rsidRPr="00993E8F">
        <w:rPr>
          <w:b/>
        </w:rPr>
        <w:t>.</w:t>
      </w:r>
      <w:r w:rsidR="00AF73C2" w:rsidRPr="00993E8F">
        <w:rPr>
          <w:b/>
        </w:rPr>
        <w:t xml:space="preserve"> Vorsicht bei stark reflektierenden Werkstücken.</w:t>
      </w:r>
    </w:p>
    <w:p w14:paraId="1D6581A5" w14:textId="77777777" w:rsidR="00007274" w:rsidRPr="00993E8F" w:rsidRDefault="00007274" w:rsidP="00AF60E6">
      <w:pPr>
        <w:spacing w:after="240" w:line="276" w:lineRule="auto"/>
        <w:ind w:left="142" w:hanging="142"/>
        <w:rPr>
          <w:b/>
        </w:rPr>
      </w:pPr>
      <w:r w:rsidRPr="00993E8F">
        <w:rPr>
          <w:b/>
        </w:rPr>
        <w:t xml:space="preserve">- </w:t>
      </w:r>
      <w:r w:rsidR="00AB6E1B" w:rsidRPr="00993E8F">
        <w:rPr>
          <w:b/>
        </w:rPr>
        <w:t>U</w:t>
      </w:r>
      <w:r w:rsidRPr="00993E8F">
        <w:rPr>
          <w:b/>
        </w:rPr>
        <w:t>nterdrücke</w:t>
      </w:r>
      <w:r w:rsidR="00D00470" w:rsidRPr="00993E8F">
        <w:rPr>
          <w:b/>
        </w:rPr>
        <w:t xml:space="preserve"> </w:t>
      </w:r>
      <w:r w:rsidRPr="00993E8F">
        <w:rPr>
          <w:b/>
        </w:rPr>
        <w:t>NICHT den Augenlid</w:t>
      </w:r>
      <w:r w:rsidR="006E1050" w:rsidRPr="00993E8F">
        <w:rPr>
          <w:b/>
        </w:rPr>
        <w:t>-V</w:t>
      </w:r>
      <w:r w:rsidRPr="00993E8F">
        <w:rPr>
          <w:b/>
        </w:rPr>
        <w:t>erschlussreflex</w:t>
      </w:r>
      <w:r w:rsidR="006E1050" w:rsidRPr="00993E8F">
        <w:rPr>
          <w:b/>
        </w:rPr>
        <w:t>,</w:t>
      </w:r>
      <w:r w:rsidRPr="00993E8F">
        <w:rPr>
          <w:b/>
        </w:rPr>
        <w:t xml:space="preserve"> sondern schließe</w:t>
      </w:r>
      <w:r w:rsidR="00D00470" w:rsidRPr="00993E8F">
        <w:rPr>
          <w:b/>
        </w:rPr>
        <w:t xml:space="preserve"> in diesem Fall deine</w:t>
      </w:r>
      <w:r w:rsidRPr="00993E8F">
        <w:rPr>
          <w:b/>
        </w:rPr>
        <w:t xml:space="preserve"> Augen und wende</w:t>
      </w:r>
      <w:r w:rsidR="00D00470" w:rsidRPr="00993E8F">
        <w:rPr>
          <w:b/>
        </w:rPr>
        <w:t xml:space="preserve"> dich ab</w:t>
      </w:r>
      <w:r w:rsidR="00171C07" w:rsidRPr="00993E8F">
        <w:rPr>
          <w:b/>
        </w:rPr>
        <w:t>.</w:t>
      </w:r>
    </w:p>
    <w:p w14:paraId="4E256AC0" w14:textId="3DDB1A9F" w:rsidR="00007274" w:rsidRPr="00993E8F" w:rsidRDefault="00007274" w:rsidP="00AF60E6">
      <w:pPr>
        <w:spacing w:after="240" w:line="276" w:lineRule="auto"/>
      </w:pPr>
    </w:p>
    <w:p w14:paraId="19991976" w14:textId="10AA3667" w:rsidR="00AF73C2" w:rsidRPr="00993E8F" w:rsidRDefault="00AF73C2" w:rsidP="00AF60E6">
      <w:pPr>
        <w:spacing w:after="0" w:line="276" w:lineRule="auto"/>
        <w:rPr>
          <w:b/>
        </w:rPr>
      </w:pPr>
      <w:r w:rsidRPr="00993E8F">
        <w:rPr>
          <w:b/>
        </w:rPr>
        <w:t>Brandgefahr</w:t>
      </w:r>
    </w:p>
    <w:p w14:paraId="0C7D39CB" w14:textId="465BA666" w:rsidR="00007274" w:rsidRDefault="00680198" w:rsidP="00AF60E6">
      <w:pPr>
        <w:spacing w:after="0" w:line="276" w:lineRule="auto"/>
      </w:pPr>
      <w:r w:rsidRPr="00993E8F">
        <w:t>CO</w:t>
      </w:r>
      <w:r w:rsidRPr="00680198">
        <w:rPr>
          <w:vertAlign w:val="subscript"/>
        </w:rPr>
        <w:t>2</w:t>
      </w:r>
      <w:r w:rsidR="00007274" w:rsidRPr="00993E8F">
        <w:t xml:space="preserve">-Laser haben die Fähigkeit, die meisten Materialien beim Schneiden und Gravieren zu entzünden. Dies ist auf die Menge an thermischer Energie im Laserstrahl zurückzuführen. Als Ergebnis davon, egal was </w:t>
      </w:r>
      <w:r w:rsidR="007914B7" w:rsidRPr="00993E8F">
        <w:t xml:space="preserve">du </w:t>
      </w:r>
      <w:r w:rsidR="00007274" w:rsidRPr="00993E8F">
        <w:t>schneide</w:t>
      </w:r>
      <w:r w:rsidR="007914B7" w:rsidRPr="00993E8F">
        <w:t xml:space="preserve">st </w:t>
      </w:r>
      <w:r w:rsidR="00007274" w:rsidRPr="00993E8F">
        <w:t>oder gravier</w:t>
      </w:r>
      <w:r w:rsidR="007914B7" w:rsidRPr="00993E8F">
        <w:t>st</w:t>
      </w:r>
      <w:r w:rsidR="00007274" w:rsidRPr="00993E8F">
        <w:t xml:space="preserve"> gibt es ein Potenzial für </w:t>
      </w:r>
      <w:r w:rsidR="00B050F5" w:rsidRPr="00993E8F">
        <w:t xml:space="preserve">Feuer und </w:t>
      </w:r>
      <w:r w:rsidR="006E1050" w:rsidRPr="00993E8F">
        <w:t>Brandgefahr</w:t>
      </w:r>
      <w:r w:rsidR="00007274" w:rsidRPr="00993E8F">
        <w:t xml:space="preserve">. Aus diesem Grund </w:t>
      </w:r>
      <w:r w:rsidR="007914B7" w:rsidRPr="00993E8F">
        <w:t xml:space="preserve">darfst du den </w:t>
      </w:r>
      <w:r w:rsidR="00007274" w:rsidRPr="00993E8F">
        <w:t xml:space="preserve">FabCore niemals unbeaufsichtigt lassen. </w:t>
      </w:r>
    </w:p>
    <w:p w14:paraId="1F7CF28E" w14:textId="77777777" w:rsidR="008D1CD9" w:rsidRPr="00993E8F" w:rsidRDefault="008D1CD9" w:rsidP="00AF60E6">
      <w:pPr>
        <w:spacing w:after="0" w:line="276" w:lineRule="auto"/>
      </w:pPr>
    </w:p>
    <w:p w14:paraId="623675E1" w14:textId="4DA957CE" w:rsidR="00AF73C2" w:rsidRPr="00993E8F" w:rsidRDefault="00AF73C2" w:rsidP="00AF60E6">
      <w:pPr>
        <w:spacing w:after="240" w:line="276" w:lineRule="auto"/>
        <w:jc w:val="center"/>
      </w:pPr>
      <w:r w:rsidRPr="00993E8F">
        <w:rPr>
          <w:noProof/>
          <w:lang w:eastAsia="de-DE"/>
        </w:rPr>
        <mc:AlternateContent>
          <mc:Choice Requires="wps">
            <w:drawing>
              <wp:anchor distT="45720" distB="45720" distL="114300" distR="114300" simplePos="0" relativeHeight="251676672" behindDoc="0" locked="0" layoutInCell="1" allowOverlap="1" wp14:anchorId="4C7DD239" wp14:editId="7372500B">
                <wp:simplePos x="0" y="0"/>
                <wp:positionH relativeFrom="column">
                  <wp:posOffset>3931285</wp:posOffset>
                </wp:positionH>
                <wp:positionV relativeFrom="paragraph">
                  <wp:posOffset>488315</wp:posOffset>
                </wp:positionV>
                <wp:extent cx="2360930" cy="1404620"/>
                <wp:effectExtent l="0" t="0" r="11430" b="10160"/>
                <wp:wrapSquare wrapText="bothSides"/>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25B30BA" w14:textId="77777777" w:rsidR="001E0C1E" w:rsidRDefault="001E0C1E">
                            <w:r>
                              <w:t xml:space="preserve">Bild: </w:t>
                            </w:r>
                          </w:p>
                          <w:p w14:paraId="249E4DAB" w14:textId="6397671A" w:rsidR="001E0C1E" w:rsidRDefault="001E0C1E" w:rsidP="00AF73C2">
                            <w:pPr>
                              <w:spacing w:after="20"/>
                            </w:pPr>
                            <w:r>
                              <w:t>Ausgebrannter Lasercutter</w:t>
                            </w:r>
                          </w:p>
                          <w:p w14:paraId="33462B92" w14:textId="416FAC8F" w:rsidR="001E0C1E" w:rsidRPr="00AF73C2" w:rsidRDefault="001E0C1E" w:rsidP="00AF73C2">
                            <w:pPr>
                              <w:spacing w:after="20"/>
                              <w:rPr>
                                <w:sz w:val="18"/>
                                <w:szCs w:val="18"/>
                              </w:rPr>
                            </w:pPr>
                            <w:r w:rsidRPr="00AF73C2">
                              <w:rPr>
                                <w:sz w:val="18"/>
                                <w:szCs w:val="18"/>
                              </w:rPr>
                              <w:t>Quelle: https://brain.fablab.fau.de/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7DD239" id="_x0000_s1031" type="#_x0000_t202" style="position:absolute;left:0;text-align:left;margin-left:309.55pt;margin-top:38.4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" strokecolor="white [3212]">
                <v:textbox style="mso-fit-shape-to-text:t">
                  <w:txbxContent>
                    <w:p w14:paraId="425B30BA" w14:textId="77777777" w:rsidR="001E0C1E" w:rsidRDefault="001E0C1E">
                      <w:r>
                        <w:t xml:space="preserve">Bild: </w:t>
                      </w:r>
                    </w:p>
                    <w:p w14:paraId="249E4DAB" w14:textId="6397671A" w:rsidR="001E0C1E" w:rsidRDefault="001E0C1E" w:rsidP="00AF73C2">
                      <w:pPr>
                        <w:spacing w:after="20"/>
                      </w:pPr>
                      <w:r>
                        <w:t>Ausgebrannter Lasercutter</w:t>
                      </w:r>
                    </w:p>
                    <w:p w14:paraId="33462B92" w14:textId="416FAC8F" w:rsidR="001E0C1E" w:rsidRPr="00AF73C2" w:rsidRDefault="001E0C1E" w:rsidP="00AF73C2">
                      <w:pPr>
                        <w:spacing w:after="20"/>
                        <w:rPr>
                          <w:sz w:val="18"/>
                          <w:szCs w:val="18"/>
                        </w:rPr>
                      </w:pPr>
                      <w:r w:rsidRPr="00AF73C2">
                        <w:rPr>
                          <w:sz w:val="18"/>
                          <w:szCs w:val="18"/>
                        </w:rPr>
                        <w:t>Quelle: https://brain.fablab.fau.de/</w:t>
                      </w:r>
                    </w:p>
                  </w:txbxContent>
                </v:textbox>
                <w10:wrap type="square"/>
              </v:shape>
            </w:pict>
          </mc:Fallback>
        </mc:AlternateContent>
      </w:r>
      <w:r w:rsidRPr="00993E8F">
        <w:rPr>
          <w:noProof/>
          <w:lang w:eastAsia="de-DE"/>
        </w:rPr>
        <w:drawing>
          <wp:inline distT="0" distB="0" distL="0" distR="0" wp14:anchorId="63F779BF" wp14:editId="6D031B8C">
            <wp:extent cx="3164840" cy="193108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925" cy="1940292"/>
                    </a:xfrm>
                    <a:prstGeom prst="rect">
                      <a:avLst/>
                    </a:prstGeom>
                    <a:noFill/>
                    <a:ln>
                      <a:noFill/>
                    </a:ln>
                  </pic:spPr>
                </pic:pic>
              </a:graphicData>
            </a:graphic>
          </wp:inline>
        </w:drawing>
      </w:r>
    </w:p>
    <w:p w14:paraId="3B1EE5C1" w14:textId="08881B17" w:rsidR="00007274" w:rsidRPr="00993E8F" w:rsidRDefault="00007274" w:rsidP="00AF60E6">
      <w:pPr>
        <w:spacing w:after="240" w:line="276" w:lineRule="auto"/>
      </w:pPr>
      <w:r w:rsidRPr="00993E8F">
        <w:t xml:space="preserve">Um das Brandrisiko zu reduzieren, </w:t>
      </w:r>
      <w:r w:rsidR="002775F5">
        <w:t xml:space="preserve">wird </w:t>
      </w:r>
      <w:r w:rsidRPr="00993E8F">
        <w:t xml:space="preserve">der FabCore immer mit dem FabAir Kompressor ON betrieben werden. Der FabAir bläst im Wesentlichen alle sich entwickelnden Flammen aus, während er gleichzeitig den Vorteil hat, sauberere, tiefere Schnitte zu schaffen und die Linse sauber von Rauch zu halten. Der FabAir wird vom FabCore gesteuert. Sobald er mit dem FabCore verbunden ist, schaltet er sich automatisch mit den Laser-Aufträgen </w:t>
      </w:r>
      <w:r w:rsidR="00A55B96" w:rsidRPr="00993E8F">
        <w:t xml:space="preserve">ein und </w:t>
      </w:r>
      <w:r w:rsidRPr="00993E8F">
        <w:t xml:space="preserve">aus. </w:t>
      </w:r>
    </w:p>
    <w:p w14:paraId="2B61021E" w14:textId="77777777" w:rsidR="00007274" w:rsidRPr="00993E8F" w:rsidRDefault="005E6E10" w:rsidP="00AF60E6">
      <w:pPr>
        <w:spacing w:after="240" w:line="276" w:lineRule="auto"/>
      </w:pPr>
      <w:r w:rsidRPr="00993E8F">
        <w:lastRenderedPageBreak/>
        <w:t>Du solltest</w:t>
      </w:r>
      <w:r w:rsidR="00007274" w:rsidRPr="00993E8F">
        <w:t xml:space="preserve"> auch sicherstellen, dass </w:t>
      </w:r>
      <w:r w:rsidRPr="00993E8F">
        <w:t>das</w:t>
      </w:r>
      <w:r w:rsidR="00007274" w:rsidRPr="00993E8F">
        <w:t xml:space="preserve"> Laser-Bett sowie die Basis der Maschine frei von Schmutz </w:t>
      </w:r>
      <w:r w:rsidRPr="00993E8F">
        <w:t xml:space="preserve">sind. Schmutz könnte </w:t>
      </w:r>
      <w:r w:rsidR="00007274" w:rsidRPr="00993E8F">
        <w:t xml:space="preserve">aufflackern und </w:t>
      </w:r>
      <w:r w:rsidRPr="00993E8F">
        <w:t xml:space="preserve">ein </w:t>
      </w:r>
      <w:r w:rsidR="00007274" w:rsidRPr="00993E8F">
        <w:t xml:space="preserve">Feuer </w:t>
      </w:r>
      <w:r w:rsidR="00303EA4" w:rsidRPr="00993E8F">
        <w:t>entzünden</w:t>
      </w:r>
      <w:r w:rsidR="00007274" w:rsidRPr="00993E8F">
        <w:t xml:space="preserve">. </w:t>
      </w:r>
    </w:p>
    <w:p w14:paraId="2E50382A" w14:textId="77777777" w:rsidR="00007274" w:rsidRPr="00993E8F" w:rsidRDefault="00007274" w:rsidP="00AF60E6">
      <w:pPr>
        <w:spacing w:after="240" w:line="276" w:lineRule="auto"/>
        <w:rPr>
          <w:b/>
        </w:rPr>
      </w:pPr>
      <w:r w:rsidRPr="00993E8F">
        <w:rPr>
          <w:b/>
        </w:rPr>
        <w:t>- Betreibe</w:t>
      </w:r>
      <w:r w:rsidR="00305BFE" w:rsidRPr="00993E8F">
        <w:rPr>
          <w:b/>
        </w:rPr>
        <w:t xml:space="preserve"> </w:t>
      </w:r>
      <w:r w:rsidRPr="00993E8F">
        <w:rPr>
          <w:b/>
        </w:rPr>
        <w:t xml:space="preserve">den FabCore immer mit dem FabAir. </w:t>
      </w:r>
    </w:p>
    <w:p w14:paraId="56875C94" w14:textId="4C5FF64E" w:rsidR="00007274" w:rsidRDefault="00007274" w:rsidP="00AF60E6">
      <w:pPr>
        <w:spacing w:after="240" w:line="276" w:lineRule="auto"/>
        <w:rPr>
          <w:b/>
        </w:rPr>
      </w:pPr>
      <w:r w:rsidRPr="00993E8F">
        <w:rPr>
          <w:b/>
        </w:rPr>
        <w:t>- Halte</w:t>
      </w:r>
      <w:r w:rsidR="00305BFE" w:rsidRPr="00993E8F">
        <w:rPr>
          <w:b/>
        </w:rPr>
        <w:t xml:space="preserve"> </w:t>
      </w:r>
      <w:r w:rsidRPr="00993E8F">
        <w:rPr>
          <w:b/>
        </w:rPr>
        <w:t xml:space="preserve">immer das Laser-Bett und den Bereich darunter sauber. </w:t>
      </w:r>
    </w:p>
    <w:p w14:paraId="705E8F9A" w14:textId="77777777" w:rsidR="000211F7" w:rsidRPr="00993E8F" w:rsidRDefault="000211F7" w:rsidP="00AF60E6">
      <w:pPr>
        <w:spacing w:after="240" w:line="276" w:lineRule="auto"/>
        <w:rPr>
          <w:b/>
        </w:rPr>
      </w:pPr>
      <w:r w:rsidRPr="00993E8F">
        <w:rPr>
          <w:b/>
        </w:rPr>
        <w:t>- Lasse die Maschine NIE unbeaufsichtigt.</w:t>
      </w:r>
    </w:p>
    <w:p w14:paraId="58652709" w14:textId="02E679E5" w:rsidR="004D1B33" w:rsidRDefault="00007274" w:rsidP="00AF60E6">
      <w:pPr>
        <w:spacing w:after="240" w:line="276" w:lineRule="auto"/>
        <w:rPr>
          <w:b/>
        </w:rPr>
      </w:pPr>
      <w:r w:rsidRPr="00993E8F">
        <w:rPr>
          <w:b/>
        </w:rPr>
        <w:t>- Halte</w:t>
      </w:r>
      <w:r w:rsidR="00305BFE" w:rsidRPr="00993E8F">
        <w:rPr>
          <w:b/>
        </w:rPr>
        <w:t xml:space="preserve"> </w:t>
      </w:r>
      <w:r w:rsidRPr="00993E8F">
        <w:rPr>
          <w:b/>
        </w:rPr>
        <w:t xml:space="preserve">immer </w:t>
      </w:r>
      <w:r w:rsidR="0074710E">
        <w:rPr>
          <w:b/>
        </w:rPr>
        <w:t xml:space="preserve">eine Löschdecke und </w:t>
      </w:r>
      <w:r w:rsidRPr="00993E8F">
        <w:rPr>
          <w:b/>
        </w:rPr>
        <w:t xml:space="preserve">einen geeigneten </w:t>
      </w:r>
      <w:r w:rsidR="00680198" w:rsidRPr="00680198">
        <w:rPr>
          <w:b/>
        </w:rPr>
        <w:t>CO</w:t>
      </w:r>
      <w:r w:rsidR="00680198" w:rsidRPr="00680198">
        <w:rPr>
          <w:b/>
          <w:vertAlign w:val="subscript"/>
        </w:rPr>
        <w:t>2</w:t>
      </w:r>
      <w:r w:rsidR="00CA2EF1">
        <w:rPr>
          <w:b/>
        </w:rPr>
        <w:t xml:space="preserve">-Feuerlöscher in der Nähe. </w:t>
      </w:r>
    </w:p>
    <w:p w14:paraId="59746B43" w14:textId="27362382" w:rsidR="004D1B33" w:rsidRDefault="004D1B33" w:rsidP="00AF60E6">
      <w:pPr>
        <w:spacing w:after="240" w:line="276" w:lineRule="auto"/>
        <w:rPr>
          <w:b/>
        </w:rPr>
      </w:pPr>
      <w:r>
        <w:rPr>
          <w:b/>
        </w:rPr>
        <w:t xml:space="preserve">- </w:t>
      </w:r>
      <w:r w:rsidR="00CA2EF1">
        <w:rPr>
          <w:b/>
        </w:rPr>
        <w:t xml:space="preserve">Nicht mit Wasser löschen (Stromschlag)! </w:t>
      </w:r>
    </w:p>
    <w:p w14:paraId="325927F7" w14:textId="6159AA49" w:rsidR="004D1B33" w:rsidRDefault="004D1B33" w:rsidP="00AF60E6">
      <w:pPr>
        <w:spacing w:after="240" w:line="276" w:lineRule="auto"/>
        <w:rPr>
          <w:b/>
        </w:rPr>
      </w:pPr>
      <w:r>
        <w:rPr>
          <w:b/>
        </w:rPr>
        <w:t xml:space="preserve">- </w:t>
      </w:r>
      <w:r w:rsidR="009120B7">
        <w:rPr>
          <w:b/>
        </w:rPr>
        <w:t xml:space="preserve">Im Ernstfall NOT-AUS betätigen, </w:t>
      </w:r>
    </w:p>
    <w:p w14:paraId="3A0F7A3E" w14:textId="40B7ECB1" w:rsidR="004D1B33" w:rsidRDefault="00D03767" w:rsidP="00AF60E6">
      <w:pPr>
        <w:spacing w:after="240" w:line="276" w:lineRule="auto"/>
        <w:ind w:left="142" w:hanging="142"/>
        <w:rPr>
          <w:b/>
        </w:rPr>
      </w:pPr>
      <w:r>
        <w:rPr>
          <w:b/>
        </w:rPr>
        <w:t xml:space="preserve">- Im Brandfall die </w:t>
      </w:r>
      <w:r w:rsidR="009120B7">
        <w:rPr>
          <w:b/>
        </w:rPr>
        <w:t xml:space="preserve">Löschdecke verwenden oder mit dem </w:t>
      </w:r>
      <w:r w:rsidR="00680198" w:rsidRPr="00680198">
        <w:rPr>
          <w:b/>
        </w:rPr>
        <w:t>CO</w:t>
      </w:r>
      <w:r w:rsidR="00680198" w:rsidRPr="00680198">
        <w:rPr>
          <w:b/>
          <w:vertAlign w:val="subscript"/>
        </w:rPr>
        <w:t>2</w:t>
      </w:r>
      <w:r w:rsidR="009120B7">
        <w:rPr>
          <w:b/>
        </w:rPr>
        <w:t xml:space="preserve">-Feuerlöscher kurze Sprühstöße. </w:t>
      </w:r>
    </w:p>
    <w:p w14:paraId="78210FAE" w14:textId="616EB2C6" w:rsidR="009120B7" w:rsidRPr="004D1B33" w:rsidRDefault="004D1B33" w:rsidP="00AF60E6">
      <w:pPr>
        <w:spacing w:after="240" w:line="276" w:lineRule="auto"/>
        <w:ind w:left="142" w:hanging="142"/>
        <w:rPr>
          <w:b/>
        </w:rPr>
      </w:pPr>
      <w:r>
        <w:rPr>
          <w:b/>
        </w:rPr>
        <w:t xml:space="preserve">- </w:t>
      </w:r>
      <w:r w:rsidR="009120B7" w:rsidRPr="004D1B33">
        <w:rPr>
          <w:b/>
        </w:rPr>
        <w:t xml:space="preserve">Bei weiterer Eskalation den Raum verlassen und die Feuerwehr rufen </w:t>
      </w:r>
      <w:r w:rsidR="00D03767">
        <w:rPr>
          <w:b/>
        </w:rPr>
        <w:t>(</w:t>
      </w:r>
      <w:r w:rsidR="009120B7" w:rsidRPr="004D1B33">
        <w:rPr>
          <w:b/>
        </w:rPr>
        <w:t>112</w:t>
      </w:r>
      <w:r w:rsidR="00D03767">
        <w:rPr>
          <w:b/>
        </w:rPr>
        <w:t>)</w:t>
      </w:r>
      <w:r w:rsidR="000211F7" w:rsidRPr="004D1B33">
        <w:rPr>
          <w:b/>
        </w:rPr>
        <w:t xml:space="preserve">. Gegebenenfalls </w:t>
      </w:r>
      <w:r w:rsidR="000331C0">
        <w:rPr>
          <w:b/>
        </w:rPr>
        <w:t xml:space="preserve">alle Anwesenden und </w:t>
      </w:r>
      <w:r w:rsidR="000211F7" w:rsidRPr="004D1B33">
        <w:rPr>
          <w:b/>
        </w:rPr>
        <w:t>die Mitbewohner informieren.</w:t>
      </w:r>
    </w:p>
    <w:p w14:paraId="5EBD782F" w14:textId="77777777" w:rsidR="000211F7" w:rsidRDefault="000211F7" w:rsidP="00AF60E6">
      <w:pPr>
        <w:spacing w:after="240" w:line="276" w:lineRule="auto"/>
        <w:rPr>
          <w: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9"/>
        <w:gridCol w:w="4296"/>
      </w:tblGrid>
      <w:tr w:rsidR="009120B7" w14:paraId="450BF007" w14:textId="77777777" w:rsidTr="009120B7">
        <w:tc>
          <w:tcPr>
            <w:tcW w:w="4247" w:type="dxa"/>
          </w:tcPr>
          <w:p w14:paraId="5543A8E4" w14:textId="77777777" w:rsidR="009120B7" w:rsidRDefault="009120B7" w:rsidP="00AF60E6">
            <w:pPr>
              <w:spacing w:after="240" w:line="276" w:lineRule="auto"/>
              <w:jc w:val="center"/>
              <w:rPr>
                <w:noProof/>
                <w:lang w:eastAsia="de-DE"/>
              </w:rPr>
            </w:pPr>
          </w:p>
          <w:p w14:paraId="64C968F3" w14:textId="09A10A08" w:rsidR="009120B7" w:rsidRDefault="009120B7" w:rsidP="00AF60E6">
            <w:pPr>
              <w:spacing w:after="240" w:line="276" w:lineRule="auto"/>
              <w:jc w:val="center"/>
              <w:rPr>
                <w:noProof/>
                <w:lang w:eastAsia="de-DE"/>
              </w:rPr>
            </w:pPr>
            <w:r>
              <w:rPr>
                <w:noProof/>
                <w:lang w:eastAsia="de-DE"/>
              </w:rPr>
              <w:drawing>
                <wp:inline distT="0" distB="0" distL="0" distR="0" wp14:anchorId="020A9A12" wp14:editId="33A7F3A7">
                  <wp:extent cx="2481376" cy="1656918"/>
                  <wp:effectExtent l="0" t="0" r="0" b="635"/>
                  <wp:docPr id="52" name="Grafik 5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ellbild anzei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411" cy="1754432"/>
                          </a:xfrm>
                          <a:prstGeom prst="rect">
                            <a:avLst/>
                          </a:prstGeom>
                          <a:noFill/>
                          <a:ln>
                            <a:noFill/>
                          </a:ln>
                        </pic:spPr>
                      </pic:pic>
                    </a:graphicData>
                  </a:graphic>
                </wp:inline>
              </w:drawing>
            </w:r>
          </w:p>
          <w:p w14:paraId="46D2D7D4" w14:textId="68216916" w:rsidR="009120B7" w:rsidRDefault="009120B7" w:rsidP="00AF60E6">
            <w:pPr>
              <w:spacing w:after="240" w:line="276" w:lineRule="auto"/>
              <w:jc w:val="center"/>
              <w:rPr>
                <w:b/>
              </w:rPr>
            </w:pPr>
          </w:p>
        </w:tc>
        <w:tc>
          <w:tcPr>
            <w:tcW w:w="4248" w:type="dxa"/>
          </w:tcPr>
          <w:p w14:paraId="21AEAC12" w14:textId="7465A869" w:rsidR="009120B7" w:rsidRDefault="009120B7" w:rsidP="00AF60E6">
            <w:pPr>
              <w:spacing w:after="240" w:line="276" w:lineRule="auto"/>
              <w:rPr>
                <w:b/>
              </w:rPr>
            </w:pPr>
            <w:r>
              <w:rPr>
                <w:noProof/>
                <w:lang w:eastAsia="de-DE"/>
              </w:rPr>
              <w:drawing>
                <wp:inline distT="0" distB="0" distL="0" distR="0" wp14:anchorId="2C3E97F2" wp14:editId="12440540">
                  <wp:extent cx="2587624" cy="2587626"/>
                  <wp:effectExtent l="0" t="0" r="3810" b="3175"/>
                  <wp:docPr id="54" name="Grafik 54"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ellbild anzei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7215" cy="2617217"/>
                          </a:xfrm>
                          <a:prstGeom prst="rect">
                            <a:avLst/>
                          </a:prstGeom>
                          <a:noFill/>
                          <a:ln>
                            <a:noFill/>
                          </a:ln>
                        </pic:spPr>
                      </pic:pic>
                    </a:graphicData>
                  </a:graphic>
                </wp:inline>
              </w:drawing>
            </w:r>
          </w:p>
        </w:tc>
      </w:tr>
    </w:tbl>
    <w:p w14:paraId="18F7D885" w14:textId="77777777" w:rsidR="000211F7" w:rsidRDefault="000211F7" w:rsidP="00AF60E6">
      <w:pPr>
        <w:spacing w:line="276" w:lineRule="auto"/>
        <w:rPr>
          <w:b/>
        </w:rPr>
      </w:pPr>
      <w:r>
        <w:rPr>
          <w:b/>
        </w:rPr>
        <w:br w:type="page"/>
      </w:r>
    </w:p>
    <w:p w14:paraId="17B1F219" w14:textId="08D2C5B8" w:rsidR="00401960" w:rsidRPr="00993E8F" w:rsidRDefault="00401960" w:rsidP="00AF60E6">
      <w:pPr>
        <w:spacing w:after="240" w:line="276" w:lineRule="auto"/>
        <w:rPr>
          <w:b/>
        </w:rPr>
      </w:pPr>
      <w:r w:rsidRPr="00993E8F">
        <w:rPr>
          <w:b/>
        </w:rPr>
        <w:lastRenderedPageBreak/>
        <w:t xml:space="preserve">Rauchentwicklung </w:t>
      </w:r>
    </w:p>
    <w:p w14:paraId="20A15751" w14:textId="7165B353" w:rsidR="00401960" w:rsidRPr="00993E8F" w:rsidRDefault="00401960" w:rsidP="00AF60E6">
      <w:pPr>
        <w:spacing w:after="240" w:line="276" w:lineRule="auto"/>
      </w:pPr>
      <w:r w:rsidRPr="00993E8F">
        <w:t xml:space="preserve">Ein </w:t>
      </w:r>
      <w:r w:rsidR="00680198" w:rsidRPr="00993E8F">
        <w:t>CO</w:t>
      </w:r>
      <w:r w:rsidR="00680198" w:rsidRPr="00680198">
        <w:rPr>
          <w:vertAlign w:val="subscript"/>
        </w:rPr>
        <w:t>2</w:t>
      </w:r>
      <w:r w:rsidRPr="00993E8F">
        <w:t>-Laser verdampft das Material, das er schneidet oder graviert. Dabei werden Rauchpartikel und möglicherweise giftige Dämpfe freigesetzt. Diese Partikel und Dämpfe sind schädlich</w:t>
      </w:r>
      <w:r w:rsidR="00DF1D67">
        <w:t>.</w:t>
      </w:r>
      <w:r w:rsidRPr="00993E8F">
        <w:t xml:space="preserve"> </w:t>
      </w:r>
    </w:p>
    <w:p w14:paraId="20A2D434" w14:textId="7B286B9A" w:rsidR="00401960" w:rsidRDefault="00401960" w:rsidP="00AF60E6">
      <w:pPr>
        <w:spacing w:after="240" w:line="276" w:lineRule="auto"/>
        <w:ind w:left="142" w:hanging="142"/>
        <w:rPr>
          <w:b/>
        </w:rPr>
      </w:pPr>
      <w:r w:rsidRPr="00993E8F">
        <w:rPr>
          <w:b/>
        </w:rPr>
        <w:t xml:space="preserve">- Setze immer einen </w:t>
      </w:r>
      <w:r w:rsidR="00DF1D67">
        <w:rPr>
          <w:b/>
        </w:rPr>
        <w:t>Lüfter mit</w:t>
      </w:r>
      <w:r w:rsidRPr="00993E8F">
        <w:rPr>
          <w:b/>
        </w:rPr>
        <w:t xml:space="preserve"> Filter ein, während du mit dem FabCore arbeitest. </w:t>
      </w:r>
    </w:p>
    <w:p w14:paraId="5E30B82B" w14:textId="77777777" w:rsidR="007A0915" w:rsidRPr="007A0915" w:rsidRDefault="007A0915" w:rsidP="007A0915">
      <w:pPr>
        <w:spacing w:after="240" w:line="276" w:lineRule="auto"/>
        <w:rPr>
          <w:b/>
        </w:rPr>
      </w:pPr>
      <w:r w:rsidRPr="007A0915">
        <w:rPr>
          <w:b/>
        </w:rPr>
        <w:t xml:space="preserve">- Vermeide zwingend zu starke Rauchentwicklung. </w:t>
      </w:r>
    </w:p>
    <w:p w14:paraId="7EF35DF0" w14:textId="65D5BEB0" w:rsidR="00401960" w:rsidRDefault="00401960" w:rsidP="00AF60E6">
      <w:pPr>
        <w:spacing w:after="240" w:line="276" w:lineRule="auto"/>
        <w:ind w:left="142" w:hanging="142"/>
        <w:rPr>
          <w:b/>
        </w:rPr>
      </w:pPr>
      <w:r w:rsidRPr="00993E8F">
        <w:rPr>
          <w:b/>
        </w:rPr>
        <w:t xml:space="preserve">- Beende deine Arbeiten sofort, wenn die Luft im Inneren des Raumes verraucht und/oder Rauch aus dem Filter kommt. </w:t>
      </w:r>
    </w:p>
    <w:p w14:paraId="5967B766" w14:textId="77777777" w:rsidR="00401960" w:rsidRPr="00993E8F" w:rsidRDefault="00401960" w:rsidP="00AF60E6">
      <w:pPr>
        <w:spacing w:after="240" w:line="276" w:lineRule="auto"/>
      </w:pPr>
      <w:r w:rsidRPr="00993E8F">
        <w:t xml:space="preserve">Bei diesem Szenario muss der Filter gewechselt werden. Informiere in diesen Fall umgehend die Fachbereichsleitung. </w:t>
      </w:r>
    </w:p>
    <w:p w14:paraId="387F08DB" w14:textId="2F932094" w:rsidR="00401960" w:rsidRPr="00993E8F" w:rsidRDefault="00401960" w:rsidP="00AF60E6">
      <w:pPr>
        <w:spacing w:line="276" w:lineRule="auto"/>
        <w:rPr>
          <w:b/>
        </w:rPr>
      </w:pPr>
    </w:p>
    <w:p w14:paraId="1B49B3C2" w14:textId="1BF24648" w:rsidR="00007274" w:rsidRPr="00993E8F" w:rsidRDefault="00007274" w:rsidP="00AF60E6">
      <w:pPr>
        <w:spacing w:after="240" w:line="276" w:lineRule="auto"/>
        <w:rPr>
          <w:b/>
        </w:rPr>
      </w:pPr>
      <w:r w:rsidRPr="00993E8F">
        <w:rPr>
          <w:b/>
        </w:rPr>
        <w:t xml:space="preserve">Materialsicherheit </w:t>
      </w:r>
    </w:p>
    <w:p w14:paraId="7581CCA6" w14:textId="77777777" w:rsidR="00007274" w:rsidRPr="00993E8F" w:rsidRDefault="00007274" w:rsidP="00AF60E6">
      <w:pPr>
        <w:spacing w:after="240" w:line="276" w:lineRule="auto"/>
      </w:pPr>
      <w:r w:rsidRPr="00993E8F">
        <w:t xml:space="preserve">Nicht alle Substanzen können sicher geschnitten werden. Einige Materialien setzen beim Lasern giftige Dämpfe frei, die nicht nur schädlich für </w:t>
      </w:r>
      <w:r w:rsidR="00305BFE" w:rsidRPr="00993E8F">
        <w:t>deine</w:t>
      </w:r>
      <w:r w:rsidRPr="00993E8F">
        <w:t xml:space="preserve"> Gesundheit, sondern </w:t>
      </w:r>
      <w:r w:rsidR="00305BFE" w:rsidRPr="00993E8F">
        <w:t xml:space="preserve">können </w:t>
      </w:r>
      <w:r w:rsidRPr="00993E8F">
        <w:t xml:space="preserve">auch den FabCore schädigen. </w:t>
      </w:r>
    </w:p>
    <w:p w14:paraId="0F94FED5" w14:textId="0F060EB8" w:rsidR="00007274" w:rsidRPr="00993E8F" w:rsidRDefault="00007274" w:rsidP="00AF60E6">
      <w:pPr>
        <w:spacing w:after="240" w:line="276" w:lineRule="auto"/>
      </w:pPr>
      <w:r w:rsidRPr="00993E8F">
        <w:t>Um zu wissen, ob ein Material für das Laser</w:t>
      </w:r>
      <w:r w:rsidR="00DF1D67">
        <w:t>n</w:t>
      </w:r>
      <w:r w:rsidRPr="00993E8F">
        <w:t xml:space="preserve"> sicher ist, frage</w:t>
      </w:r>
      <w:r w:rsidR="00E83C6B" w:rsidRPr="00993E8F">
        <w:t xml:space="preserve"> </w:t>
      </w:r>
      <w:r w:rsidRPr="00993E8F">
        <w:t>nach dem MSDS (Material Safety Data Sheet). Achte</w:t>
      </w:r>
      <w:r w:rsidR="00E83C6B" w:rsidRPr="00993E8F">
        <w:t xml:space="preserve"> </w:t>
      </w:r>
      <w:r w:rsidR="00013BB1" w:rsidRPr="00993E8F">
        <w:t>bei der Bearbeitung auf</w:t>
      </w:r>
      <w:r w:rsidRPr="00993E8F">
        <w:t xml:space="preserve"> </w:t>
      </w:r>
      <w:r w:rsidR="00DF1D67">
        <w:t xml:space="preserve">die </w:t>
      </w:r>
      <w:r w:rsidRPr="00993E8F">
        <w:t>thermische Zersetzung (Br</w:t>
      </w:r>
      <w:r w:rsidR="00E65B7D">
        <w:t>andgefgahr</w:t>
      </w:r>
      <w:r w:rsidRPr="00993E8F">
        <w:t xml:space="preserve">). </w:t>
      </w:r>
    </w:p>
    <w:p w14:paraId="6200F50A" w14:textId="77777777" w:rsidR="00007274" w:rsidRPr="00993E8F" w:rsidRDefault="00007274" w:rsidP="00AF60E6">
      <w:pPr>
        <w:spacing w:after="240" w:line="276" w:lineRule="auto"/>
      </w:pPr>
      <w:r w:rsidRPr="00993E8F">
        <w:t xml:space="preserve">PVC/Vinyl (Polyvinylchlorid) setzt Chlorwasserstoff frei. Dies ist extrem schädlich für </w:t>
      </w:r>
      <w:r w:rsidR="00E83C6B" w:rsidRPr="00993E8F">
        <w:t>dich</w:t>
      </w:r>
      <w:r w:rsidRPr="00993E8F">
        <w:t xml:space="preserve"> und wird </w:t>
      </w:r>
      <w:r w:rsidR="00E83C6B" w:rsidRPr="00993E8F">
        <w:t xml:space="preserve">den Laser </w:t>
      </w:r>
      <w:r w:rsidRPr="00993E8F">
        <w:t>durch schnelle Korrosion stark beschädigen. Alternative: PP (Polypropylen)</w:t>
      </w:r>
      <w:r w:rsidR="00E83C6B" w:rsidRPr="00993E8F">
        <w:t xml:space="preserve">. </w:t>
      </w:r>
    </w:p>
    <w:p w14:paraId="59C55B4B" w14:textId="77777777" w:rsidR="00007274" w:rsidRPr="00993E8F" w:rsidRDefault="00007274" w:rsidP="00AF60E6">
      <w:pPr>
        <w:spacing w:after="240" w:line="276" w:lineRule="auto"/>
      </w:pPr>
      <w:r w:rsidRPr="00993E8F">
        <w:t xml:space="preserve">Polyurethan (PUR/PU) setzt Blausäure, Stickoxide und große Mengen Kohlenmonoxid frei und sollte nicht </w:t>
      </w:r>
      <w:r w:rsidR="00BB162D" w:rsidRPr="00993E8F">
        <w:t>mit dem Laser verarbeitet</w:t>
      </w:r>
      <w:r w:rsidRPr="00993E8F">
        <w:t xml:space="preserve"> werden. Alternative: Polyethylen (PE)</w:t>
      </w:r>
      <w:r w:rsidR="00E83C6B" w:rsidRPr="00993E8F">
        <w:t>.</w:t>
      </w:r>
      <w:r w:rsidRPr="00993E8F">
        <w:t xml:space="preserve"> </w:t>
      </w:r>
    </w:p>
    <w:p w14:paraId="034C4436" w14:textId="77777777" w:rsidR="00F80EA4" w:rsidRPr="00993E8F" w:rsidRDefault="00F80EA4" w:rsidP="00AF60E6">
      <w:pPr>
        <w:spacing w:after="240" w:line="276" w:lineRule="auto"/>
      </w:pPr>
      <w:r w:rsidRPr="00993E8F">
        <w:t>Verwende kein MDF (Faserplatte mittlerer Dichte). MDF beinhaltet Formaldehyd und entwickelt sehr viel Rauch beim Lasern. Es ver</w:t>
      </w:r>
      <w:r w:rsidR="00F402CE" w:rsidRPr="00993E8F">
        <w:t>stopft</w:t>
      </w:r>
      <w:r w:rsidRPr="00993E8F">
        <w:t xml:space="preserve"> deshalb den Lasercutter-Filter</w:t>
      </w:r>
      <w:r w:rsidR="000D584D" w:rsidRPr="00993E8F">
        <w:t>.</w:t>
      </w:r>
      <w:r w:rsidRPr="00993E8F">
        <w:t xml:space="preserve"> </w:t>
      </w:r>
    </w:p>
    <w:p w14:paraId="1FE177AD" w14:textId="77777777" w:rsidR="00007274" w:rsidRPr="00993E8F" w:rsidRDefault="00007274" w:rsidP="00AF60E6">
      <w:pPr>
        <w:spacing w:after="240" w:line="276" w:lineRule="auto"/>
      </w:pPr>
      <w:r w:rsidRPr="00993E8F">
        <w:t>Schneide</w:t>
      </w:r>
      <w:r w:rsidR="00E83C6B" w:rsidRPr="00993E8F">
        <w:t xml:space="preserve"> </w:t>
      </w:r>
      <w:r w:rsidRPr="00993E8F">
        <w:t>oder graviere</w:t>
      </w:r>
      <w:r w:rsidR="00E83C6B" w:rsidRPr="00993E8F">
        <w:t xml:space="preserve"> </w:t>
      </w:r>
      <w:r w:rsidRPr="00993E8F">
        <w:t xml:space="preserve">nie chlorhaltige Stoffe! </w:t>
      </w:r>
    </w:p>
    <w:p w14:paraId="631B2518" w14:textId="1074B499" w:rsidR="00972C6D" w:rsidRDefault="00007274" w:rsidP="00AF60E6">
      <w:pPr>
        <w:spacing w:after="240" w:line="276" w:lineRule="auto"/>
      </w:pPr>
      <w:r w:rsidRPr="00993E8F">
        <w:t>Verwende</w:t>
      </w:r>
      <w:r w:rsidR="00E83C6B" w:rsidRPr="00993E8F">
        <w:t xml:space="preserve"> </w:t>
      </w:r>
      <w:r w:rsidR="00DF1D67">
        <w:t>den</w:t>
      </w:r>
      <w:r w:rsidRPr="00993E8F">
        <w:t xml:space="preserve"> FabFilter, um die ordnungsgemäße Filtration der Luft und die Einhaltung der lokalen Umweltvorschriften zu gewährleisten.</w:t>
      </w:r>
    </w:p>
    <w:p w14:paraId="29885164" w14:textId="77777777" w:rsidR="00DF1D67" w:rsidRDefault="00DF1D67" w:rsidP="00AF60E6">
      <w:pPr>
        <w:spacing w:line="276" w:lineRule="auto"/>
        <w:rPr>
          <w:b/>
        </w:rPr>
      </w:pPr>
      <w:r>
        <w:rPr>
          <w:b/>
        </w:rPr>
        <w:br w:type="page"/>
      </w:r>
    </w:p>
    <w:p w14:paraId="316C5807" w14:textId="17C63267" w:rsidR="00CE7EEB" w:rsidRDefault="00503989" w:rsidP="00AF60E6">
      <w:pPr>
        <w:spacing w:line="276" w:lineRule="auto"/>
        <w:rPr>
          <w:b/>
        </w:rPr>
      </w:pPr>
      <w:r>
        <w:rPr>
          <w:b/>
        </w:rPr>
        <w:lastRenderedPageBreak/>
        <w:t>Erlaubte Materialien</w:t>
      </w:r>
      <w:bookmarkStart w:id="3" w:name="_(_Holz,_Sperrholz"/>
      <w:bookmarkEnd w:id="3"/>
    </w:p>
    <w:p w14:paraId="182D0851" w14:textId="78D57EBF" w:rsidR="00503989" w:rsidRPr="00CE7EEB" w:rsidRDefault="00503989" w:rsidP="00AF60E6">
      <w:pPr>
        <w:spacing w:line="276" w:lineRule="auto"/>
        <w:rPr>
          <w:b/>
        </w:rPr>
      </w:pPr>
      <w:r w:rsidRPr="00503989">
        <w:rPr>
          <w:sz w:val="32"/>
          <w:szCs w:val="32"/>
        </w:rPr>
        <w:sym w:font="Wingdings" w:char="F0FC"/>
      </w:r>
      <w:r w:rsidRPr="00503989">
        <w:rPr>
          <w:sz w:val="40"/>
          <w:szCs w:val="40"/>
        </w:rPr>
        <w:t xml:space="preserve"> </w:t>
      </w:r>
      <w:r w:rsidRPr="00503989">
        <w:t>H</w:t>
      </w:r>
      <w:r>
        <w:t>olz, Sperrholz</w:t>
      </w:r>
    </w:p>
    <w:p w14:paraId="12A4CF04"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Filz</w:t>
      </w:r>
    </w:p>
    <w:p w14:paraId="57A679C9"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Kork</w:t>
      </w:r>
    </w:p>
    <w:p w14:paraId="289AE9BD"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Weitere Materialien nur nach Rücksprache mit der Fachbereichsleitung</w:t>
      </w:r>
    </w:p>
    <w:p w14:paraId="26F319F9" w14:textId="713A36A9" w:rsidR="00503989" w:rsidRDefault="00503989" w:rsidP="00AF60E6">
      <w:pPr>
        <w:spacing w:after="240" w:line="276" w:lineRule="auto"/>
      </w:pPr>
    </w:p>
    <w:p w14:paraId="614FD460" w14:textId="77777777" w:rsidR="00503989" w:rsidRPr="00993E8F" w:rsidRDefault="00503989" w:rsidP="00AF60E6">
      <w:pPr>
        <w:spacing w:after="240" w:line="276" w:lineRule="auto"/>
      </w:pPr>
    </w:p>
    <w:p w14:paraId="7E63328B" w14:textId="12AF1DE9" w:rsidR="00007274" w:rsidRPr="00993E8F" w:rsidRDefault="004805CC" w:rsidP="00AF60E6">
      <w:pPr>
        <w:spacing w:after="240" w:line="276" w:lineRule="auto"/>
        <w:jc w:val="center"/>
        <w:rPr>
          <w:b/>
        </w:rPr>
      </w:pPr>
      <w:r w:rsidRPr="00993E8F">
        <w:rPr>
          <w:b/>
        </w:rPr>
        <w:t>Einfache Regel: Was nicht drin ist, kann nicht rauskommen. Verwenden kein Material bei dem du dir über die Zusammensetzung nicht sicher bist.</w:t>
      </w:r>
    </w:p>
    <w:p w14:paraId="494CB646" w14:textId="71B486ED" w:rsidR="000D670C" w:rsidRDefault="000D670C" w:rsidP="00AF60E6">
      <w:pPr>
        <w:spacing w:line="276" w:lineRule="auto"/>
        <w:rPr>
          <w:b/>
        </w:rPr>
      </w:pPr>
    </w:p>
    <w:p w14:paraId="35A93872" w14:textId="77777777" w:rsidR="00503989" w:rsidRDefault="00503989" w:rsidP="00AF60E6">
      <w:pPr>
        <w:spacing w:line="276" w:lineRule="auto"/>
        <w:rPr>
          <w:b/>
        </w:rPr>
      </w:pPr>
    </w:p>
    <w:p w14:paraId="79F4059B" w14:textId="40E3AF79" w:rsidR="009C342B" w:rsidRDefault="009C342B" w:rsidP="00AF60E6">
      <w:pPr>
        <w:spacing w:line="276" w:lineRule="auto"/>
        <w:rPr>
          <w:b/>
        </w:rPr>
      </w:pPr>
      <w:r>
        <w:rPr>
          <w:b/>
        </w:rPr>
        <w:t>Verbotene Materialien</w:t>
      </w:r>
    </w:p>
    <w:p w14:paraId="460FE410" w14:textId="02CE81B9" w:rsidR="00EF054F" w:rsidRDefault="00EF054F" w:rsidP="00AF60E6">
      <w:pPr>
        <w:spacing w:after="120" w:line="276" w:lineRule="auto"/>
      </w:pPr>
      <w:r w:rsidRPr="00503989">
        <w:rPr>
          <w:b/>
          <w:sz w:val="32"/>
          <w:szCs w:val="32"/>
        </w:rPr>
        <w:t>×</w:t>
      </w:r>
      <w:r>
        <w:t xml:space="preserve"> nicht eindeutig identifizierbare Materialen</w:t>
      </w:r>
      <w:r w:rsidR="00E2380B">
        <w:t>/</w:t>
      </w:r>
      <w:r>
        <w:t>Kunststoffe</w:t>
      </w:r>
    </w:p>
    <w:p w14:paraId="20041F1F" w14:textId="6AC3CCE8" w:rsidR="00851832" w:rsidRDefault="00851832" w:rsidP="00AF60E6">
      <w:pPr>
        <w:spacing w:after="120" w:line="276" w:lineRule="auto"/>
      </w:pPr>
      <w:r w:rsidRPr="00503989">
        <w:rPr>
          <w:b/>
          <w:sz w:val="32"/>
          <w:szCs w:val="32"/>
        </w:rPr>
        <w:t>×</w:t>
      </w:r>
      <w:r>
        <w:t xml:space="preserve"> Verleimte Materialien</w:t>
      </w:r>
    </w:p>
    <w:p w14:paraId="5E5EE5C7" w14:textId="2FDDB26A" w:rsidR="009C342B" w:rsidRDefault="00503989" w:rsidP="00AF60E6">
      <w:pPr>
        <w:spacing w:after="120" w:line="276" w:lineRule="auto"/>
      </w:pPr>
      <w:r w:rsidRPr="00503989">
        <w:rPr>
          <w:b/>
          <w:sz w:val="32"/>
          <w:szCs w:val="32"/>
        </w:rPr>
        <w:t>×</w:t>
      </w:r>
      <w:r w:rsidR="009C342B">
        <w:t xml:space="preserve"> spritzendes oder stark wässriges Material (Schokolade, ...) </w:t>
      </w:r>
    </w:p>
    <w:p w14:paraId="23A13F5A" w14:textId="7DF1CC4C" w:rsidR="009C342B" w:rsidRDefault="00503989" w:rsidP="00AF60E6">
      <w:pPr>
        <w:spacing w:after="120" w:line="276" w:lineRule="auto"/>
      </w:pPr>
      <w:r w:rsidRPr="00503989">
        <w:rPr>
          <w:b/>
          <w:sz w:val="32"/>
          <w:szCs w:val="32"/>
        </w:rPr>
        <w:t>×</w:t>
      </w:r>
      <w:r w:rsidR="009C342B">
        <w:t xml:space="preserve"> ABS, Epoxidharz (GFK, CFK, Platinen), weil es übelst stinkt </w:t>
      </w:r>
    </w:p>
    <w:p w14:paraId="6F55530D" w14:textId="5D566CAF" w:rsidR="009C342B" w:rsidRDefault="00503989" w:rsidP="00AF60E6">
      <w:pPr>
        <w:spacing w:after="120" w:line="276" w:lineRule="auto"/>
      </w:pPr>
      <w:r w:rsidRPr="00503989">
        <w:rPr>
          <w:b/>
          <w:sz w:val="32"/>
          <w:szCs w:val="32"/>
        </w:rPr>
        <w:t>×</w:t>
      </w:r>
      <w:r w:rsidR="009C342B">
        <w:t xml:space="preserve"> PS Polystyrol / PC Polycarbonat dicker als 1 mm, weil es beim Lasern spritzt </w:t>
      </w:r>
    </w:p>
    <w:p w14:paraId="4C8DBD42" w14:textId="49907069" w:rsidR="009C342B" w:rsidRDefault="00503989" w:rsidP="00AF60E6">
      <w:pPr>
        <w:spacing w:after="120" w:line="276" w:lineRule="auto"/>
        <w:ind w:left="284" w:hanging="284"/>
      </w:pPr>
      <w:r w:rsidRPr="00503989">
        <w:rPr>
          <w:b/>
          <w:sz w:val="32"/>
          <w:szCs w:val="32"/>
        </w:rPr>
        <w:t>×</w:t>
      </w:r>
      <w:r w:rsidR="009C342B">
        <w:t xml:space="preserve"> PA Polyamid / PU Polyurethan / Textilien mit Nylon- oder Elastan-Anteil / NBR-Gummi Nitrilkautschuk / alle Stoffe, die gleichzeitig H-, C- und N-Atome enthalten: entwickelt Blausäure (HCN) </w:t>
      </w:r>
    </w:p>
    <w:p w14:paraId="3A0F2D21" w14:textId="7E5A1F04" w:rsidR="009C342B" w:rsidRDefault="00503989" w:rsidP="00AF60E6">
      <w:pPr>
        <w:spacing w:after="120" w:line="276" w:lineRule="auto"/>
        <w:ind w:left="284" w:hanging="284"/>
      </w:pPr>
      <w:r w:rsidRPr="00503989">
        <w:rPr>
          <w:b/>
          <w:sz w:val="32"/>
          <w:szCs w:val="32"/>
        </w:rPr>
        <w:t>×</w:t>
      </w:r>
      <w:r w:rsidR="009C342B">
        <w:t xml:space="preserve"> halogenhaltige Kunststoffe: PVC = Vinyl = Neopren, PTFE = Teflon (z.B. als „glitschige“ Beschichtung von Taschenmessern), PFA,</w:t>
      </w:r>
    </w:p>
    <w:p w14:paraId="1624F8C9" w14:textId="77777777" w:rsidR="00AA57F6" w:rsidRDefault="00503989" w:rsidP="00AF60E6">
      <w:pPr>
        <w:spacing w:after="120" w:line="276" w:lineRule="auto"/>
      </w:pPr>
      <w:r w:rsidRPr="00503989">
        <w:rPr>
          <w:b/>
          <w:sz w:val="32"/>
          <w:szCs w:val="32"/>
        </w:rPr>
        <w:t>×</w:t>
      </w:r>
      <w:r w:rsidR="009C342B">
        <w:t xml:space="preserve"> Akkus, Feuerzeuge, G</w:t>
      </w:r>
      <w:r w:rsidR="00AA57F6">
        <w:t>askartuschen oder ähnliches</w:t>
      </w:r>
    </w:p>
    <w:p w14:paraId="3857B1F2" w14:textId="77777777" w:rsidR="00AA57F6" w:rsidRDefault="00AA57F6" w:rsidP="00AF60E6">
      <w:pPr>
        <w:spacing w:line="276" w:lineRule="auto"/>
      </w:pPr>
    </w:p>
    <w:p w14:paraId="66A99166" w14:textId="33ED796A" w:rsidR="009C342B" w:rsidRPr="00AA57F6" w:rsidRDefault="009C342B" w:rsidP="00AF60E6">
      <w:pPr>
        <w:spacing w:line="276" w:lineRule="auto"/>
      </w:pPr>
      <w:r>
        <w:rPr>
          <w:b/>
        </w:rPr>
        <w:br w:type="page"/>
      </w:r>
    </w:p>
    <w:p w14:paraId="434424C6" w14:textId="5455479F" w:rsidR="00007274" w:rsidRPr="00993E8F" w:rsidRDefault="00007274" w:rsidP="00AF60E6">
      <w:pPr>
        <w:spacing w:after="240" w:line="276" w:lineRule="auto"/>
        <w:rPr>
          <w:b/>
        </w:rPr>
      </w:pPr>
      <w:r w:rsidRPr="00993E8F">
        <w:rPr>
          <w:b/>
        </w:rPr>
        <w:lastRenderedPageBreak/>
        <w:t xml:space="preserve">Maschinensicherheitsmerkmale </w:t>
      </w:r>
    </w:p>
    <w:p w14:paraId="2843A310" w14:textId="41EA027B" w:rsidR="00007274" w:rsidRPr="00993E8F" w:rsidRDefault="00007274" w:rsidP="00AF60E6">
      <w:pPr>
        <w:spacing w:after="240" w:line="276" w:lineRule="auto"/>
        <w:rPr>
          <w:b/>
        </w:rPr>
      </w:pPr>
      <w:r w:rsidRPr="00993E8F">
        <w:rPr>
          <w:b/>
        </w:rPr>
        <w:t xml:space="preserve">Vollgehäuse der </w:t>
      </w:r>
      <w:r w:rsidR="00680198" w:rsidRPr="00680198">
        <w:rPr>
          <w:b/>
        </w:rPr>
        <w:t>CO</w:t>
      </w:r>
      <w:r w:rsidR="00680198" w:rsidRPr="00680198">
        <w:rPr>
          <w:b/>
          <w:vertAlign w:val="subscript"/>
        </w:rPr>
        <w:t>2</w:t>
      </w:r>
      <w:r w:rsidRPr="00993E8F">
        <w:rPr>
          <w:b/>
        </w:rPr>
        <w:t xml:space="preserve">-Laserstrahlung </w:t>
      </w:r>
    </w:p>
    <w:p w14:paraId="45D35C34" w14:textId="05A75C58" w:rsidR="00007274" w:rsidRPr="00993E8F" w:rsidRDefault="00007274" w:rsidP="00AF60E6">
      <w:pPr>
        <w:spacing w:after="240" w:line="276" w:lineRule="auto"/>
      </w:pPr>
      <w:r w:rsidRPr="00993E8F">
        <w:t>Der Aluminium- und Stahlrahmen und die dicke Polycarbonat</w:t>
      </w:r>
      <w:r w:rsidR="00650345">
        <w:t>-T</w:t>
      </w:r>
      <w:r w:rsidRPr="00993E8F">
        <w:t>ür</w:t>
      </w:r>
      <w:r w:rsidR="00650345">
        <w:t>e</w:t>
      </w:r>
      <w:r w:rsidRPr="00993E8F">
        <w:t xml:space="preserve"> verhindern, dass direkte oder streuende Strahlung aus dem Gehäuse entweicht. </w:t>
      </w:r>
      <w:r w:rsidR="00972C6D" w:rsidRPr="00993E8F">
        <w:t>B</w:t>
      </w:r>
      <w:r w:rsidRPr="00993E8F">
        <w:t xml:space="preserve">ei einer unsachgemäßen </w:t>
      </w:r>
      <w:r w:rsidR="00972C6D" w:rsidRPr="00993E8F">
        <w:t>Spiegel</w:t>
      </w:r>
      <w:r w:rsidR="00BC4C70" w:rsidRPr="00993E8F">
        <w:t>-</w:t>
      </w:r>
      <w:r w:rsidRPr="00993E8F">
        <w:t>Ausrichtung kann es möglich sein, dass der direkte, unfoku</w:t>
      </w:r>
      <w:r w:rsidR="00650345">
        <w:t>s</w:t>
      </w:r>
      <w:r w:rsidRPr="00993E8F">
        <w:t>sierte Laserstrahl mit der Polycarbonat</w:t>
      </w:r>
      <w:r w:rsidR="00650345">
        <w:t>-T</w:t>
      </w:r>
      <w:r w:rsidRPr="00993E8F">
        <w:t>ür</w:t>
      </w:r>
      <w:r w:rsidR="00650345">
        <w:t>e</w:t>
      </w:r>
      <w:r w:rsidRPr="00993E8F">
        <w:t xml:space="preserve"> kollidiert. Um dies zu verhindern, stelle</w:t>
      </w:r>
      <w:r w:rsidR="004808BC" w:rsidRPr="00993E8F">
        <w:t xml:space="preserve"> </w:t>
      </w:r>
      <w:r w:rsidRPr="00993E8F">
        <w:t xml:space="preserve">sicher, dass </w:t>
      </w:r>
      <w:r w:rsidR="004808BC" w:rsidRPr="00993E8F">
        <w:t xml:space="preserve">der </w:t>
      </w:r>
      <w:r w:rsidRPr="00993E8F">
        <w:t xml:space="preserve">Laser </w:t>
      </w:r>
      <w:r w:rsidR="004808BC" w:rsidRPr="00993E8F">
        <w:t>sicher waagrecht steht</w:t>
      </w:r>
      <w:r w:rsidR="00972C6D" w:rsidRPr="00993E8F">
        <w:t xml:space="preserve"> und die Spiegel ordnungsgemäß ausgerichtet sind</w:t>
      </w:r>
      <w:r w:rsidR="00BC4C70" w:rsidRPr="00993E8F">
        <w:t xml:space="preserve">. </w:t>
      </w:r>
      <w:r w:rsidR="00972C6D" w:rsidRPr="00993E8F">
        <w:t>Dies gilt auch für den roten Positionierungslaser</w:t>
      </w:r>
      <w:r w:rsidRPr="00993E8F">
        <w:t xml:space="preserve">. </w:t>
      </w:r>
    </w:p>
    <w:p w14:paraId="13FDE12C" w14:textId="77777777" w:rsidR="00972C6D" w:rsidRPr="00993E8F" w:rsidRDefault="00972C6D" w:rsidP="00AF60E6">
      <w:pPr>
        <w:spacing w:after="240" w:line="276" w:lineRule="auto"/>
        <w:rPr>
          <w:b/>
        </w:rPr>
      </w:pPr>
      <w:r w:rsidRPr="00993E8F">
        <w:rPr>
          <w:b/>
        </w:rPr>
        <w:t xml:space="preserve">Hinweis: Alle Schutz-Panels sind nur für Wartungsarbeiten zu entfernen. </w:t>
      </w:r>
    </w:p>
    <w:p w14:paraId="588503FE" w14:textId="427D3EF6" w:rsidR="00007274" w:rsidRPr="00993E8F" w:rsidRDefault="00007274" w:rsidP="00AF60E6">
      <w:pPr>
        <w:spacing w:after="240" w:line="276" w:lineRule="auto"/>
        <w:ind w:left="142" w:hanging="142"/>
        <w:rPr>
          <w:b/>
        </w:rPr>
      </w:pPr>
      <w:r w:rsidRPr="00993E8F">
        <w:rPr>
          <w:b/>
        </w:rPr>
        <w:t>- Betreibe</w:t>
      </w:r>
      <w:r w:rsidR="004808BC" w:rsidRPr="00993E8F">
        <w:rPr>
          <w:b/>
        </w:rPr>
        <w:t xml:space="preserve"> </w:t>
      </w:r>
      <w:r w:rsidRPr="00993E8F">
        <w:rPr>
          <w:b/>
        </w:rPr>
        <w:t>den Laser NICHT ohne Schutz-Panel, diese</w:t>
      </w:r>
      <w:r w:rsidR="006948E9" w:rsidRPr="00993E8F">
        <w:rPr>
          <w:b/>
        </w:rPr>
        <w:t xml:space="preserve"> </w:t>
      </w:r>
      <w:r w:rsidRPr="00993E8F">
        <w:rPr>
          <w:b/>
        </w:rPr>
        <w:t xml:space="preserve">sollten nie während des normalen Betriebs entfernt werden. </w:t>
      </w:r>
    </w:p>
    <w:p w14:paraId="01F6FD98" w14:textId="77777777" w:rsidR="00007274" w:rsidRPr="00993E8F" w:rsidRDefault="00007274" w:rsidP="00AF60E6">
      <w:pPr>
        <w:spacing w:after="240" w:line="276" w:lineRule="auto"/>
        <w:ind w:left="142" w:hanging="142"/>
        <w:rPr>
          <w:b/>
        </w:rPr>
      </w:pPr>
      <w:r w:rsidRPr="00993E8F">
        <w:rPr>
          <w:b/>
        </w:rPr>
        <w:t>- Blicke</w:t>
      </w:r>
      <w:r w:rsidR="006948E9" w:rsidRPr="00993E8F">
        <w:rPr>
          <w:b/>
        </w:rPr>
        <w:t xml:space="preserve"> </w:t>
      </w:r>
      <w:r w:rsidRPr="00993E8F">
        <w:rPr>
          <w:b/>
        </w:rPr>
        <w:t xml:space="preserve">NICHT auf den Schneidprozess, die hohe sichtbare Lichtintensität kann </w:t>
      </w:r>
      <w:r w:rsidR="006948E9" w:rsidRPr="00993E8F">
        <w:rPr>
          <w:b/>
        </w:rPr>
        <w:t xml:space="preserve">deine </w:t>
      </w:r>
      <w:r w:rsidRPr="00993E8F">
        <w:rPr>
          <w:b/>
        </w:rPr>
        <w:t xml:space="preserve">Augen schaden, wie der Blick in die Sonne! </w:t>
      </w:r>
    </w:p>
    <w:p w14:paraId="634C64C8" w14:textId="77777777" w:rsidR="00007274" w:rsidRPr="00993E8F" w:rsidRDefault="00007274" w:rsidP="00AF60E6">
      <w:pPr>
        <w:spacing w:after="240" w:line="276" w:lineRule="auto"/>
        <w:ind w:left="142" w:hanging="142"/>
        <w:rPr>
          <w:b/>
        </w:rPr>
      </w:pPr>
      <w:r w:rsidRPr="00993E8F">
        <w:rPr>
          <w:b/>
        </w:rPr>
        <w:t>- Betreibe</w:t>
      </w:r>
      <w:r w:rsidR="006948E9" w:rsidRPr="00993E8F">
        <w:rPr>
          <w:b/>
        </w:rPr>
        <w:t xml:space="preserve"> </w:t>
      </w:r>
      <w:r w:rsidRPr="00993E8F">
        <w:rPr>
          <w:b/>
        </w:rPr>
        <w:t xml:space="preserve">den Laser NICHT, wenn das Gehäuse </w:t>
      </w:r>
      <w:r w:rsidR="00BC4C70" w:rsidRPr="00993E8F">
        <w:rPr>
          <w:b/>
        </w:rPr>
        <w:t xml:space="preserve">oder der Gehäusedeckel </w:t>
      </w:r>
      <w:r w:rsidRPr="00993E8F">
        <w:rPr>
          <w:b/>
        </w:rPr>
        <w:t xml:space="preserve">beschädigt ist. </w:t>
      </w:r>
    </w:p>
    <w:p w14:paraId="04C346B8" w14:textId="77777777" w:rsidR="006948E9" w:rsidRPr="00993E8F" w:rsidRDefault="006948E9" w:rsidP="00AF60E6">
      <w:pPr>
        <w:spacing w:line="276" w:lineRule="auto"/>
      </w:pPr>
    </w:p>
    <w:p w14:paraId="527CB033" w14:textId="77777777" w:rsidR="00007274" w:rsidRPr="00993E8F" w:rsidRDefault="00007274" w:rsidP="00AF60E6">
      <w:pPr>
        <w:spacing w:after="240" w:line="276" w:lineRule="auto"/>
      </w:pPr>
      <w:r w:rsidRPr="00993E8F">
        <w:t xml:space="preserve">Beschilderung: An der Oberseite der Maschine ist das folgende Warnetikett angebracht. Dies ist für Ihre Information und Sicherheit da. </w:t>
      </w:r>
      <w:r w:rsidR="006948E9" w:rsidRPr="00993E8F">
        <w:t>Sollte das Etikett fehlen informiere sofort d</w:t>
      </w:r>
      <w:r w:rsidR="004B459C" w:rsidRPr="00993E8F">
        <w:t>ie</w:t>
      </w:r>
      <w:r w:rsidR="006948E9" w:rsidRPr="00993E8F">
        <w:t xml:space="preserve"> </w:t>
      </w:r>
      <w:r w:rsidR="004B459C" w:rsidRPr="00993E8F">
        <w:t>Fachbereichsleitung</w:t>
      </w:r>
      <w:r w:rsidRPr="00993E8F">
        <w:t xml:space="preserve">. </w:t>
      </w:r>
    </w:p>
    <w:p w14:paraId="14806694" w14:textId="77777777" w:rsidR="00007274" w:rsidRPr="00993E8F" w:rsidRDefault="00BC4C70" w:rsidP="00AF60E6">
      <w:pPr>
        <w:spacing w:after="240" w:line="276" w:lineRule="auto"/>
        <w:jc w:val="center"/>
      </w:pPr>
      <w:r w:rsidRPr="00993E8F">
        <w:rPr>
          <w:noProof/>
          <w:lang w:eastAsia="de-DE"/>
        </w:rPr>
        <w:drawing>
          <wp:inline distT="0" distB="0" distL="0" distR="0" wp14:anchorId="61499430" wp14:editId="5EC6E35B">
            <wp:extent cx="2131092" cy="797706"/>
            <wp:effectExtent l="0" t="0" r="254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1373" cy="820270"/>
                    </a:xfrm>
                    <a:prstGeom prst="rect">
                      <a:avLst/>
                    </a:prstGeom>
                    <a:noFill/>
                    <a:ln>
                      <a:noFill/>
                    </a:ln>
                  </pic:spPr>
                </pic:pic>
              </a:graphicData>
            </a:graphic>
          </wp:inline>
        </w:drawing>
      </w:r>
    </w:p>
    <w:p w14:paraId="1CEBEB46" w14:textId="77777777" w:rsidR="00007274" w:rsidRPr="00993E8F" w:rsidRDefault="00007274" w:rsidP="00AF60E6">
      <w:pPr>
        <w:spacing w:after="240" w:line="276" w:lineRule="auto"/>
      </w:pPr>
      <w:r w:rsidRPr="00993E8F">
        <w:t xml:space="preserve"> </w:t>
      </w:r>
    </w:p>
    <w:p w14:paraId="1B623E5A" w14:textId="3E589888" w:rsidR="00007274" w:rsidRPr="00993E8F" w:rsidRDefault="00007274" w:rsidP="00AF60E6">
      <w:pPr>
        <w:spacing w:after="240" w:line="276" w:lineRule="auto"/>
        <w:rPr>
          <w:b/>
        </w:rPr>
      </w:pPr>
      <w:r w:rsidRPr="00993E8F">
        <w:rPr>
          <w:b/>
        </w:rPr>
        <w:t xml:space="preserve">Doppelte </w:t>
      </w:r>
      <w:r w:rsidR="00BC4C70" w:rsidRPr="00993E8F">
        <w:rPr>
          <w:b/>
        </w:rPr>
        <w:t>Gehäusedeckel-V</w:t>
      </w:r>
      <w:r w:rsidRPr="00993E8F">
        <w:rPr>
          <w:b/>
        </w:rPr>
        <w:t xml:space="preserve">erriegelungen </w:t>
      </w:r>
    </w:p>
    <w:p w14:paraId="22FEBD11" w14:textId="77777777" w:rsidR="00007274" w:rsidRPr="00993E8F" w:rsidRDefault="00007274" w:rsidP="00AF60E6">
      <w:pPr>
        <w:spacing w:after="240" w:line="276" w:lineRule="auto"/>
      </w:pPr>
      <w:r w:rsidRPr="00993E8F">
        <w:t xml:space="preserve">Zwei magnetische Türsensoren verhindern, dass der Laserstrahl emittiert wird, wenn </w:t>
      </w:r>
      <w:r w:rsidR="00BC4C70" w:rsidRPr="00993E8F">
        <w:t>der Gehäusedeckel</w:t>
      </w:r>
      <w:r w:rsidRPr="00993E8F">
        <w:t xml:space="preserve"> geöffnet ist. Der Betrieb und die Funktionalität dieser Verriegelungen werden jedes Mal überprüft, wenn die Maschine ein</w:t>
      </w:r>
      <w:r w:rsidR="002411C8" w:rsidRPr="00993E8F">
        <w:t>ge</w:t>
      </w:r>
      <w:r w:rsidRPr="00993E8F">
        <w:t>schalten</w:t>
      </w:r>
      <w:r w:rsidR="002411C8" w:rsidRPr="00993E8F">
        <w:t xml:space="preserve"> wird</w:t>
      </w:r>
      <w:r w:rsidRPr="00993E8F">
        <w:t xml:space="preserve">. </w:t>
      </w:r>
    </w:p>
    <w:p w14:paraId="21A7FBC3" w14:textId="017C26DE" w:rsidR="00007274" w:rsidRDefault="00007274" w:rsidP="00AF60E6">
      <w:pPr>
        <w:spacing w:after="240" w:line="276" w:lineRule="auto"/>
        <w:ind w:left="142" w:hanging="142"/>
        <w:rPr>
          <w:b/>
        </w:rPr>
      </w:pPr>
      <w:r w:rsidRPr="00993E8F">
        <w:rPr>
          <w:b/>
        </w:rPr>
        <w:t>- Beseitige</w:t>
      </w:r>
      <w:r w:rsidR="002411C8" w:rsidRPr="00993E8F">
        <w:rPr>
          <w:b/>
        </w:rPr>
        <w:t xml:space="preserve"> </w:t>
      </w:r>
      <w:r w:rsidRPr="00993E8F">
        <w:rPr>
          <w:b/>
        </w:rPr>
        <w:t xml:space="preserve">die </w:t>
      </w:r>
      <w:r w:rsidR="00F93FC4" w:rsidRPr="00993E8F">
        <w:rPr>
          <w:b/>
        </w:rPr>
        <w:t>Gehäusedeckel-V</w:t>
      </w:r>
      <w:r w:rsidRPr="00993E8F">
        <w:rPr>
          <w:b/>
        </w:rPr>
        <w:t>erriegelungen NICHT.</w:t>
      </w:r>
      <w:r w:rsidR="002411C8" w:rsidRPr="00993E8F">
        <w:rPr>
          <w:b/>
        </w:rPr>
        <w:t xml:space="preserve"> Achte auf eine korrekte Funktion der Gehäusedeckel-Verriegelungen.</w:t>
      </w:r>
    </w:p>
    <w:p w14:paraId="12EBD497" w14:textId="4DA6D46F" w:rsidR="009F4EF5" w:rsidRPr="009F4EF5" w:rsidRDefault="009F4EF5" w:rsidP="00AF60E6">
      <w:pPr>
        <w:spacing w:after="240" w:line="276" w:lineRule="auto"/>
        <w:rPr>
          <w:b/>
        </w:rPr>
      </w:pPr>
      <w:r>
        <w:rPr>
          <w:b/>
        </w:rPr>
        <w:t xml:space="preserve">- </w:t>
      </w:r>
      <w:r w:rsidRPr="009F4EF5">
        <w:rPr>
          <w:b/>
        </w:rPr>
        <w:t>Keine Magnete in den Bauraum oder in die Nähe des Lasercutters bringen.</w:t>
      </w:r>
    </w:p>
    <w:p w14:paraId="44721F5D" w14:textId="77777777" w:rsidR="00007274" w:rsidRPr="00993E8F" w:rsidRDefault="00007274" w:rsidP="00AF60E6">
      <w:pPr>
        <w:spacing w:after="240" w:line="276" w:lineRule="auto"/>
      </w:pPr>
    </w:p>
    <w:p w14:paraId="6929FD1D" w14:textId="23744934" w:rsidR="00007274" w:rsidRPr="00993E8F" w:rsidRDefault="00007274" w:rsidP="00AF60E6">
      <w:pPr>
        <w:spacing w:after="240" w:line="276" w:lineRule="auto"/>
        <w:rPr>
          <w:b/>
        </w:rPr>
      </w:pPr>
      <w:r w:rsidRPr="00993E8F">
        <w:rPr>
          <w:b/>
        </w:rPr>
        <w:lastRenderedPageBreak/>
        <w:t xml:space="preserve">Schlüsselschalter </w:t>
      </w:r>
    </w:p>
    <w:p w14:paraId="0AE02292" w14:textId="77777777" w:rsidR="00007274" w:rsidRPr="00993E8F" w:rsidRDefault="00007274" w:rsidP="00AF60E6">
      <w:pPr>
        <w:spacing w:after="240" w:line="276" w:lineRule="auto"/>
      </w:pPr>
      <w:r w:rsidRPr="00993E8F">
        <w:t xml:space="preserve">Der Schlüsselschalter schaltet den Laser scharf. Es wird empfohlen, den Laser nur zu aktivieren, wenn Sie </w:t>
      </w:r>
      <w:r w:rsidR="00630E06" w:rsidRPr="00993E8F">
        <w:t xml:space="preserve">die </w:t>
      </w:r>
      <w:r w:rsidRPr="00993E8F">
        <w:t xml:space="preserve">Laserarbeiten starten möchten. </w:t>
      </w:r>
    </w:p>
    <w:p w14:paraId="539AF721" w14:textId="77777777" w:rsidR="00007274" w:rsidRPr="00993E8F" w:rsidRDefault="002411C8" w:rsidP="00AF60E6">
      <w:pPr>
        <w:spacing w:after="240" w:line="276" w:lineRule="auto"/>
      </w:pPr>
      <w:r w:rsidRPr="00993E8F">
        <w:t xml:space="preserve">Ein Reserveschlüssel befindet sich </w:t>
      </w:r>
      <w:r w:rsidR="00007274" w:rsidRPr="00993E8F">
        <w:t>bei</w:t>
      </w:r>
      <w:r w:rsidR="004B459C" w:rsidRPr="00993E8F">
        <w:t xml:space="preserve"> der F</w:t>
      </w:r>
      <w:r w:rsidR="00630E06" w:rsidRPr="00993E8F">
        <w:t>achbereichsleit</w:t>
      </w:r>
      <w:r w:rsidR="004B459C" w:rsidRPr="00993E8F">
        <w:t>ung</w:t>
      </w:r>
      <w:r w:rsidR="00007274" w:rsidRPr="00993E8F">
        <w:t xml:space="preserve">. </w:t>
      </w:r>
    </w:p>
    <w:p w14:paraId="7B07A0C0" w14:textId="77777777" w:rsidR="00007274" w:rsidRPr="00993E8F" w:rsidRDefault="00007274" w:rsidP="00AF60E6">
      <w:pPr>
        <w:spacing w:after="240" w:line="276" w:lineRule="auto"/>
      </w:pPr>
      <w:r w:rsidRPr="00993E8F">
        <w:t xml:space="preserve">Der Bediener sollte das Gerät niemals unbeaufsichtigt lassen, während das Laser aktiviert ist. </w:t>
      </w:r>
    </w:p>
    <w:p w14:paraId="6EAED7F0" w14:textId="3D2DB701" w:rsidR="00007274" w:rsidRPr="00993E8F" w:rsidRDefault="00007274" w:rsidP="00AF60E6">
      <w:pPr>
        <w:spacing w:after="240" w:line="276" w:lineRule="auto"/>
        <w:rPr>
          <w:b/>
        </w:rPr>
      </w:pPr>
      <w:r w:rsidRPr="00993E8F">
        <w:t xml:space="preserve">Hinweis: </w:t>
      </w:r>
      <w:r w:rsidR="00DF1D67">
        <w:t>Die Leuchte am Schlüsselschalter</w:t>
      </w:r>
      <w:r w:rsidRPr="00993E8F">
        <w:t xml:space="preserve"> leuchtet rot, wenn er deaktiviert ist, und </w:t>
      </w:r>
      <w:r w:rsidRPr="00993E8F">
        <w:rPr>
          <w:b/>
        </w:rPr>
        <w:t xml:space="preserve">leuchtet grün, wenn er aktiviert ist. </w:t>
      </w:r>
    </w:p>
    <w:p w14:paraId="449F0B7F" w14:textId="77777777" w:rsidR="00F724BC" w:rsidRPr="00993E8F" w:rsidRDefault="00F724BC" w:rsidP="00AF60E6">
      <w:pPr>
        <w:spacing w:line="276" w:lineRule="auto"/>
        <w:rPr>
          <w:b/>
        </w:rPr>
      </w:pPr>
    </w:p>
    <w:p w14:paraId="329EA352" w14:textId="562DAD31" w:rsidR="00007274" w:rsidRPr="00993E8F" w:rsidRDefault="00007274" w:rsidP="00AF60E6">
      <w:pPr>
        <w:spacing w:after="240" w:line="276" w:lineRule="auto"/>
        <w:rPr>
          <w:b/>
        </w:rPr>
      </w:pPr>
      <w:r w:rsidRPr="00993E8F">
        <w:rPr>
          <w:b/>
        </w:rPr>
        <w:t xml:space="preserve">Laserindicator Anzeige </w:t>
      </w:r>
    </w:p>
    <w:p w14:paraId="0AEC4ECB" w14:textId="77777777" w:rsidR="00007274" w:rsidRPr="00993E8F" w:rsidRDefault="00F724BC" w:rsidP="00AF60E6">
      <w:pPr>
        <w:spacing w:after="240" w:line="276" w:lineRule="auto"/>
      </w:pPr>
      <w:r w:rsidRPr="00993E8F">
        <w:t xml:space="preserve">Die LED-Anzeigen informieren über den </w:t>
      </w:r>
      <w:r w:rsidR="00007274" w:rsidRPr="00993E8F">
        <w:t>Status des Lasers</w:t>
      </w:r>
      <w:r w:rsidRPr="00993E8F">
        <w:t>.</w:t>
      </w:r>
    </w:p>
    <w:p w14:paraId="26977898" w14:textId="77777777" w:rsidR="00F724BC" w:rsidRPr="00993E8F" w:rsidRDefault="00F724BC" w:rsidP="00AF60E6">
      <w:pPr>
        <w:spacing w:after="240" w:line="276" w:lineRule="auto"/>
        <w:jc w:val="center"/>
      </w:pPr>
      <w:r w:rsidRPr="00993E8F">
        <w:rPr>
          <w:noProof/>
          <w:lang w:eastAsia="de-DE"/>
        </w:rPr>
        <w:drawing>
          <wp:inline distT="0" distB="0" distL="0" distR="0" wp14:anchorId="0F0D05CF" wp14:editId="01A49152">
            <wp:extent cx="1836420" cy="1409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1409700"/>
                    </a:xfrm>
                    <a:prstGeom prst="rect">
                      <a:avLst/>
                    </a:prstGeom>
                    <a:noFill/>
                    <a:ln>
                      <a:noFill/>
                    </a:ln>
                  </pic:spPr>
                </pic:pic>
              </a:graphicData>
            </a:graphic>
          </wp:inline>
        </w:drawing>
      </w:r>
    </w:p>
    <w:p w14:paraId="1BFA3790" w14:textId="77777777" w:rsidR="00007274" w:rsidRPr="00993E8F" w:rsidRDefault="00007274" w:rsidP="00AF60E6">
      <w:pPr>
        <w:spacing w:after="240" w:line="276" w:lineRule="auto"/>
      </w:pPr>
      <w:r w:rsidRPr="00993E8F">
        <w:t>Wenn die LED rot ist, kann der Laser nicht bedient werden; stelle</w:t>
      </w:r>
      <w:r w:rsidR="002411C8" w:rsidRPr="00993E8F">
        <w:t xml:space="preserve"> </w:t>
      </w:r>
      <w:r w:rsidRPr="00993E8F">
        <w:t>sicher, dass alle Verriegelungen geschlossen sind</w:t>
      </w:r>
      <w:r w:rsidR="00F724BC" w:rsidRPr="00993E8F">
        <w:t xml:space="preserve">, </w:t>
      </w:r>
      <w:r w:rsidRPr="00993E8F">
        <w:t xml:space="preserve">der FabCool eingeschaltet </w:t>
      </w:r>
      <w:r w:rsidR="00F724BC" w:rsidRPr="00993E8F">
        <w:t xml:space="preserve">ist </w:t>
      </w:r>
      <w:r w:rsidRPr="00993E8F">
        <w:t xml:space="preserve">und an den FabCore angeschlossen ist. </w:t>
      </w:r>
    </w:p>
    <w:p w14:paraId="693248B5" w14:textId="77777777" w:rsidR="00007274" w:rsidRPr="00993E8F" w:rsidRDefault="00007274" w:rsidP="00AF60E6">
      <w:pPr>
        <w:spacing w:after="240" w:line="276" w:lineRule="auto"/>
        <w:rPr>
          <w:b/>
        </w:rPr>
      </w:pPr>
      <w:r w:rsidRPr="00993E8F">
        <w:t xml:space="preserve">Wenn die LED grün ist, </w:t>
      </w:r>
      <w:r w:rsidR="002411C8" w:rsidRPr="00993E8F">
        <w:t>ist die Maschine betriebsbereit. W</w:t>
      </w:r>
      <w:r w:rsidRPr="00993E8F">
        <w:t xml:space="preserve">enn der Schlüsselschalter aktiviert ist, kann der Laser feuern. Wenn die LED orange leuchtet, wird der Laser ausgelöst. </w:t>
      </w:r>
      <w:r w:rsidRPr="00993E8F">
        <w:rPr>
          <w:b/>
        </w:rPr>
        <w:t>Wenn die LED</w:t>
      </w:r>
      <w:r w:rsidR="00F724BC" w:rsidRPr="00993E8F">
        <w:rPr>
          <w:b/>
        </w:rPr>
        <w:t>-Statusanzeigen</w:t>
      </w:r>
      <w:r w:rsidRPr="00993E8F">
        <w:rPr>
          <w:b/>
        </w:rPr>
        <w:t xml:space="preserve"> nicht wie erwartet </w:t>
      </w:r>
      <w:r w:rsidR="00F724BC" w:rsidRPr="00993E8F">
        <w:rPr>
          <w:b/>
        </w:rPr>
        <w:t>reagieren</w:t>
      </w:r>
      <w:r w:rsidRPr="00993E8F">
        <w:rPr>
          <w:b/>
        </w:rPr>
        <w:t>, betreibe</w:t>
      </w:r>
      <w:r w:rsidR="002411C8" w:rsidRPr="00993E8F">
        <w:rPr>
          <w:b/>
        </w:rPr>
        <w:t xml:space="preserve"> </w:t>
      </w:r>
      <w:r w:rsidRPr="00993E8F">
        <w:rPr>
          <w:b/>
        </w:rPr>
        <w:t xml:space="preserve">den FabCore NICHT, bis das Problem behoben ist. </w:t>
      </w:r>
    </w:p>
    <w:p w14:paraId="491C26D6" w14:textId="77777777" w:rsidR="00007274" w:rsidRPr="00993E8F" w:rsidRDefault="00007274" w:rsidP="00AF60E6">
      <w:pPr>
        <w:spacing w:after="240" w:line="276" w:lineRule="auto"/>
        <w:jc w:val="center"/>
        <w:rPr>
          <w:b/>
        </w:rPr>
      </w:pPr>
      <w:r w:rsidRPr="00993E8F">
        <w:rPr>
          <w:b/>
        </w:rPr>
        <w:t>WENN DAS LICHT GRÜN IST UND DIE TÜR GEÖFFNET IST, SIND DIE SENSOREN BESCHÄDIGT. ARBEITE</w:t>
      </w:r>
      <w:r w:rsidR="002411C8" w:rsidRPr="00993E8F">
        <w:rPr>
          <w:b/>
        </w:rPr>
        <w:t xml:space="preserve"> </w:t>
      </w:r>
      <w:r w:rsidRPr="00993E8F">
        <w:rPr>
          <w:b/>
        </w:rPr>
        <w:t>NICHT, BIS DAS PROBLEM BEHOBEN IST</w:t>
      </w:r>
      <w:r w:rsidR="002411C8" w:rsidRPr="00993E8F">
        <w:rPr>
          <w:b/>
        </w:rPr>
        <w:t>. SCHALTE DEN FABCORE VOLLSTÄNDIG AUS!</w:t>
      </w:r>
    </w:p>
    <w:p w14:paraId="580ACCD6" w14:textId="77777777" w:rsidR="00007274" w:rsidRPr="00993E8F" w:rsidRDefault="00007274" w:rsidP="00AF60E6">
      <w:pPr>
        <w:spacing w:after="240" w:line="276" w:lineRule="auto"/>
      </w:pPr>
    </w:p>
    <w:p w14:paraId="751E91C2" w14:textId="562DDDE7" w:rsidR="00007274" w:rsidRPr="00993E8F" w:rsidRDefault="00007274" w:rsidP="00AF60E6">
      <w:pPr>
        <w:spacing w:after="240" w:line="276" w:lineRule="auto"/>
        <w:rPr>
          <w:b/>
        </w:rPr>
      </w:pPr>
      <w:r w:rsidRPr="00993E8F">
        <w:rPr>
          <w:b/>
        </w:rPr>
        <w:t xml:space="preserve">Not-Halt-Taste </w:t>
      </w:r>
    </w:p>
    <w:p w14:paraId="30CAC79F" w14:textId="77777777" w:rsidR="00007274" w:rsidRPr="00993E8F" w:rsidRDefault="00007274" w:rsidP="00AF60E6">
      <w:pPr>
        <w:spacing w:after="240" w:line="276" w:lineRule="auto"/>
      </w:pPr>
      <w:r w:rsidRPr="00993E8F">
        <w:t xml:space="preserve">Wenn </w:t>
      </w:r>
      <w:r w:rsidR="002411C8" w:rsidRPr="00993E8F">
        <w:t>du</w:t>
      </w:r>
      <w:r w:rsidRPr="00993E8F">
        <w:t xml:space="preserve"> die Not-Halt-Taste drück</w:t>
      </w:r>
      <w:r w:rsidR="002411C8" w:rsidRPr="00993E8F">
        <w:t>st</w:t>
      </w:r>
      <w:r w:rsidRPr="00993E8F">
        <w:t xml:space="preserve">, schaltet die Maschine ab. Damit werden alle </w:t>
      </w:r>
      <w:r w:rsidR="005B497A" w:rsidRPr="00993E8F">
        <w:t>Funktionen</w:t>
      </w:r>
      <w:r w:rsidRPr="00993E8F">
        <w:t xml:space="preserve"> und Bewegungen zum Stillstand gebracht. </w:t>
      </w:r>
    </w:p>
    <w:p w14:paraId="6E58FA3F" w14:textId="77777777" w:rsidR="00007274" w:rsidRPr="00993E8F" w:rsidRDefault="00007274" w:rsidP="00AF60E6">
      <w:pPr>
        <w:spacing w:after="240" w:line="276" w:lineRule="auto"/>
      </w:pPr>
      <w:r w:rsidRPr="00993E8F">
        <w:lastRenderedPageBreak/>
        <w:t xml:space="preserve">Die Hauptfunktion des Not-Halt-Button ist, Risiken für das Bedienpersonal zu verhindern. </w:t>
      </w:r>
    </w:p>
    <w:p w14:paraId="66853AC5" w14:textId="77777777" w:rsidR="00007274" w:rsidRPr="00993E8F" w:rsidRDefault="00007274" w:rsidP="00AF60E6">
      <w:pPr>
        <w:spacing w:after="240" w:line="276" w:lineRule="auto"/>
      </w:pPr>
      <w:r w:rsidRPr="00993E8F">
        <w:t xml:space="preserve">Die sekundäre Funktion besteht darin, Schäden an der Maschine und den Materialien zu vermeiden. </w:t>
      </w:r>
    </w:p>
    <w:p w14:paraId="202C8962" w14:textId="77777777" w:rsidR="00007274" w:rsidRPr="00993E8F" w:rsidRDefault="00E52152" w:rsidP="00AF60E6">
      <w:pPr>
        <w:spacing w:after="240" w:line="276" w:lineRule="auto"/>
        <w:rPr>
          <w:b/>
        </w:rPr>
      </w:pPr>
      <w:r w:rsidRPr="00993E8F">
        <w:rPr>
          <w:b/>
        </w:rPr>
        <w:t xml:space="preserve">- </w:t>
      </w:r>
      <w:r w:rsidR="00007274" w:rsidRPr="00993E8F">
        <w:rPr>
          <w:b/>
        </w:rPr>
        <w:t xml:space="preserve">Verwende die Not-Halt-Taste nicht als Ein-/Ausschalter. </w:t>
      </w:r>
    </w:p>
    <w:p w14:paraId="650FBC8A" w14:textId="6F7388E9" w:rsidR="00007274" w:rsidRPr="00993E8F" w:rsidRDefault="00007274" w:rsidP="00AF60E6">
      <w:pPr>
        <w:spacing w:after="240" w:line="276" w:lineRule="auto"/>
      </w:pPr>
      <w:r w:rsidRPr="00993E8F">
        <w:t>Der Not-Halt-Knopf hat einen grünen Ring um anzuzeigen, ob die Taste gedrückt wurde. Durch Drehen der Taste wird die Not-Halt-Taste freigegeben und die Stromversorgung des FabCore wieder aktiviert.</w:t>
      </w:r>
    </w:p>
    <w:p w14:paraId="5105FAEA" w14:textId="669764D6" w:rsidR="00FF5ED9" w:rsidRPr="00993E8F" w:rsidRDefault="00FF5ED9" w:rsidP="00AF60E6">
      <w:pPr>
        <w:spacing w:line="276" w:lineRule="auto"/>
        <w:rPr>
          <w:b/>
        </w:rPr>
      </w:pPr>
    </w:p>
    <w:p w14:paraId="27C0F385" w14:textId="167992EB" w:rsidR="00007274" w:rsidRPr="00993E8F" w:rsidRDefault="00007274" w:rsidP="00AF60E6">
      <w:pPr>
        <w:spacing w:after="240" w:line="276" w:lineRule="auto"/>
        <w:rPr>
          <w:b/>
        </w:rPr>
      </w:pPr>
      <w:r w:rsidRPr="00993E8F">
        <w:rPr>
          <w:b/>
        </w:rPr>
        <w:t xml:space="preserve">Elektrische Sicherheit </w:t>
      </w:r>
    </w:p>
    <w:p w14:paraId="304AF2AF" w14:textId="77777777" w:rsidR="00007274" w:rsidRPr="00993E8F" w:rsidRDefault="00007274" w:rsidP="00AF60E6">
      <w:pPr>
        <w:spacing w:after="240" w:line="276" w:lineRule="auto"/>
      </w:pPr>
      <w:r w:rsidRPr="00993E8F">
        <w:t xml:space="preserve">Der FabCore beinhaltet alle seine Antriebssysteme in einem Fach auf der rechten Seite der Maschine. </w:t>
      </w:r>
    </w:p>
    <w:p w14:paraId="464CF459" w14:textId="77777777" w:rsidR="00007274" w:rsidRPr="00993E8F" w:rsidRDefault="00007274" w:rsidP="00AF60E6">
      <w:pPr>
        <w:spacing w:after="240" w:line="276" w:lineRule="auto"/>
        <w:ind w:left="142" w:hanging="142"/>
        <w:rPr>
          <w:b/>
        </w:rPr>
      </w:pPr>
      <w:r w:rsidRPr="00993E8F">
        <w:rPr>
          <w:b/>
        </w:rPr>
        <w:t>-</w:t>
      </w:r>
      <w:r w:rsidR="000D70D3" w:rsidRPr="00993E8F">
        <w:rPr>
          <w:b/>
        </w:rPr>
        <w:t xml:space="preserve"> </w:t>
      </w:r>
      <w:r w:rsidRPr="00993E8F">
        <w:rPr>
          <w:b/>
        </w:rPr>
        <w:t>Versuche</w:t>
      </w:r>
      <w:r w:rsidR="004947A8" w:rsidRPr="00993E8F">
        <w:rPr>
          <w:b/>
        </w:rPr>
        <w:t xml:space="preserve"> </w:t>
      </w:r>
      <w:r w:rsidRPr="00993E8F">
        <w:rPr>
          <w:b/>
        </w:rPr>
        <w:t xml:space="preserve">NICHT, dieses Fach zu öffnen. Dieses Fach </w:t>
      </w:r>
      <w:r w:rsidR="004947A8" w:rsidRPr="00993E8F">
        <w:rPr>
          <w:b/>
        </w:rPr>
        <w:t>darf</w:t>
      </w:r>
      <w:r w:rsidRPr="00993E8F">
        <w:rPr>
          <w:b/>
        </w:rPr>
        <w:t xml:space="preserve"> nur während der Wartung geöffnet werden.</w:t>
      </w:r>
    </w:p>
    <w:p w14:paraId="1146CCD5" w14:textId="77777777" w:rsidR="00007274" w:rsidRPr="00993E8F" w:rsidRDefault="00007274" w:rsidP="00AF60E6">
      <w:pPr>
        <w:spacing w:after="240" w:line="276" w:lineRule="auto"/>
      </w:pPr>
      <w:r w:rsidRPr="00993E8F">
        <w:t xml:space="preserve">Beschilderung: An der Seite der Maschine und der Paneele ist das folgende Warnetikett angebracht. Dies ist </w:t>
      </w:r>
      <w:r w:rsidR="004947A8" w:rsidRPr="00993E8F">
        <w:t>zur</w:t>
      </w:r>
      <w:r w:rsidRPr="00993E8F">
        <w:t xml:space="preserve"> Information und Sicherheit da. </w:t>
      </w:r>
      <w:r w:rsidR="004947A8" w:rsidRPr="00993E8F">
        <w:t>Sollte das Etikett fehlen, verständige umgehend d</w:t>
      </w:r>
      <w:r w:rsidR="004B459C" w:rsidRPr="00993E8F">
        <w:t>ie</w:t>
      </w:r>
      <w:r w:rsidR="004947A8" w:rsidRPr="00993E8F">
        <w:t xml:space="preserve"> Fachbereichsleit</w:t>
      </w:r>
      <w:r w:rsidR="004B459C" w:rsidRPr="00993E8F">
        <w:t>ung</w:t>
      </w:r>
      <w:r w:rsidR="004947A8" w:rsidRPr="00993E8F">
        <w:t>.</w:t>
      </w:r>
      <w:r w:rsidRPr="00993E8F">
        <w:t xml:space="preserve"> </w:t>
      </w:r>
    </w:p>
    <w:p w14:paraId="642CBA54" w14:textId="77777777" w:rsidR="00007274" w:rsidRPr="00993E8F" w:rsidRDefault="000D70D3" w:rsidP="00AF60E6">
      <w:pPr>
        <w:spacing w:after="240" w:line="276" w:lineRule="auto"/>
        <w:jc w:val="center"/>
      </w:pPr>
      <w:r w:rsidRPr="00993E8F">
        <w:rPr>
          <w:noProof/>
          <w:lang w:eastAsia="de-DE"/>
        </w:rPr>
        <w:drawing>
          <wp:inline distT="0" distB="0" distL="0" distR="0" wp14:anchorId="2167B655" wp14:editId="22CA8F8F">
            <wp:extent cx="2236696" cy="778953"/>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6408" cy="813679"/>
                    </a:xfrm>
                    <a:prstGeom prst="rect">
                      <a:avLst/>
                    </a:prstGeom>
                    <a:noFill/>
                    <a:ln>
                      <a:noFill/>
                    </a:ln>
                  </pic:spPr>
                </pic:pic>
              </a:graphicData>
            </a:graphic>
          </wp:inline>
        </w:drawing>
      </w:r>
    </w:p>
    <w:p w14:paraId="2F5F0C97" w14:textId="77777777" w:rsidR="00007274" w:rsidRPr="00993E8F" w:rsidRDefault="00007274" w:rsidP="00AF60E6">
      <w:pPr>
        <w:spacing w:after="240" w:line="276" w:lineRule="auto"/>
      </w:pPr>
      <w:r w:rsidRPr="00993E8F">
        <w:t xml:space="preserve">Die Stromversorgung des FabCore kann durch </w:t>
      </w:r>
      <w:r w:rsidR="000D70D3" w:rsidRPr="00993E8F">
        <w:t>Betätigen</w:t>
      </w:r>
      <w:r w:rsidRPr="00993E8F">
        <w:t xml:space="preserve"> des Hauptschalters auf der Rückseite der Maschine unterbrochen werden. </w:t>
      </w:r>
    </w:p>
    <w:p w14:paraId="6C72C875" w14:textId="77777777" w:rsidR="00007274" w:rsidRPr="00993E8F" w:rsidRDefault="00007274" w:rsidP="00AF60E6">
      <w:pPr>
        <w:spacing w:after="240" w:line="276" w:lineRule="auto"/>
      </w:pPr>
      <w:r w:rsidRPr="00993E8F">
        <w:t xml:space="preserve">In einer Notsituation wird der Not-Halt-Knopf die Stromversorgung aller Anlagenteile im Inneren der Maschine abschalten. </w:t>
      </w:r>
    </w:p>
    <w:p w14:paraId="150BF169" w14:textId="0B30F0AC" w:rsidR="00007274" w:rsidRPr="00993E8F" w:rsidRDefault="00007274" w:rsidP="00AF60E6">
      <w:pPr>
        <w:spacing w:after="240" w:line="276" w:lineRule="auto"/>
        <w:rPr>
          <w:b/>
        </w:rPr>
      </w:pPr>
      <w:r w:rsidRPr="00993E8F">
        <w:rPr>
          <w:b/>
        </w:rPr>
        <w:t>- Öffn</w:t>
      </w:r>
      <w:r w:rsidR="00E52152" w:rsidRPr="00993E8F">
        <w:rPr>
          <w:b/>
        </w:rPr>
        <w:t>e</w:t>
      </w:r>
      <w:r w:rsidR="004947A8" w:rsidRPr="00993E8F">
        <w:rPr>
          <w:b/>
        </w:rPr>
        <w:t xml:space="preserve"> </w:t>
      </w:r>
      <w:r w:rsidR="00E52152" w:rsidRPr="00993E8F">
        <w:rPr>
          <w:b/>
        </w:rPr>
        <w:t>keine Gehäuseteile</w:t>
      </w:r>
      <w:r w:rsidR="007A0915">
        <w:rPr>
          <w:b/>
        </w:rPr>
        <w:t xml:space="preserve"> und </w:t>
      </w:r>
      <w:r w:rsidRPr="00993E8F">
        <w:rPr>
          <w:b/>
        </w:rPr>
        <w:t>Veränder</w:t>
      </w:r>
      <w:r w:rsidR="004947A8" w:rsidRPr="00993E8F">
        <w:rPr>
          <w:b/>
        </w:rPr>
        <w:t>e</w:t>
      </w:r>
      <w:r w:rsidRPr="00993E8F">
        <w:rPr>
          <w:b/>
        </w:rPr>
        <w:t xml:space="preserve"> keine elektrischen Anlagenteile</w:t>
      </w:r>
      <w:r w:rsidR="00171C07" w:rsidRPr="00993E8F">
        <w:rPr>
          <w:b/>
        </w:rPr>
        <w:t>.</w:t>
      </w:r>
      <w:r w:rsidRPr="00993E8F">
        <w:rPr>
          <w:b/>
        </w:rPr>
        <w:t xml:space="preserve"> </w:t>
      </w:r>
    </w:p>
    <w:p w14:paraId="0638F68E" w14:textId="77777777" w:rsidR="00007274" w:rsidRPr="00993E8F" w:rsidRDefault="00E52152" w:rsidP="00AF60E6">
      <w:pPr>
        <w:spacing w:after="240" w:line="276" w:lineRule="auto"/>
        <w:ind w:left="142" w:hanging="142"/>
        <w:rPr>
          <w:b/>
        </w:rPr>
      </w:pPr>
      <w:r w:rsidRPr="00993E8F">
        <w:rPr>
          <w:b/>
        </w:rPr>
        <w:t xml:space="preserve">- </w:t>
      </w:r>
      <w:r w:rsidR="00007274" w:rsidRPr="00993E8F">
        <w:rPr>
          <w:b/>
        </w:rPr>
        <w:t>Schließe</w:t>
      </w:r>
      <w:r w:rsidR="004947A8" w:rsidRPr="00993E8F">
        <w:rPr>
          <w:b/>
        </w:rPr>
        <w:t xml:space="preserve"> </w:t>
      </w:r>
      <w:r w:rsidR="00007274" w:rsidRPr="00993E8F">
        <w:rPr>
          <w:b/>
        </w:rPr>
        <w:t>keine Anlagenkomponenten an oder ab</w:t>
      </w:r>
      <w:r w:rsidR="00D65AC9" w:rsidRPr="00993E8F">
        <w:rPr>
          <w:b/>
        </w:rPr>
        <w:t>, auch dann nicht, wenn die Geräte ausgeschaltet sind</w:t>
      </w:r>
      <w:r w:rsidR="00007274" w:rsidRPr="00993E8F">
        <w:rPr>
          <w:b/>
        </w:rPr>
        <w:t xml:space="preserve">. </w:t>
      </w:r>
    </w:p>
    <w:p w14:paraId="52575BE8" w14:textId="77777777" w:rsidR="00007274" w:rsidRPr="00993E8F" w:rsidRDefault="00007274" w:rsidP="00AF60E6">
      <w:pPr>
        <w:spacing w:after="240" w:line="276" w:lineRule="auto"/>
        <w:rPr>
          <w:b/>
        </w:rPr>
      </w:pPr>
      <w:r w:rsidRPr="00993E8F">
        <w:rPr>
          <w:b/>
        </w:rPr>
        <w:t>- Greife</w:t>
      </w:r>
      <w:r w:rsidR="004947A8" w:rsidRPr="00993E8F">
        <w:rPr>
          <w:b/>
        </w:rPr>
        <w:t xml:space="preserve"> </w:t>
      </w:r>
      <w:r w:rsidRPr="00993E8F">
        <w:rPr>
          <w:b/>
        </w:rPr>
        <w:t xml:space="preserve">NICHT </w:t>
      </w:r>
      <w:r w:rsidR="00E52152" w:rsidRPr="00993E8F">
        <w:rPr>
          <w:b/>
        </w:rPr>
        <w:t xml:space="preserve">in </w:t>
      </w:r>
      <w:r w:rsidRPr="00993E8F">
        <w:rPr>
          <w:b/>
        </w:rPr>
        <w:t xml:space="preserve">das Elektronikfach, wenn das Gerät mit Strom versorgt wird. </w:t>
      </w:r>
    </w:p>
    <w:p w14:paraId="7C6DC791" w14:textId="77777777" w:rsidR="00007274" w:rsidRPr="00993E8F" w:rsidRDefault="00007274" w:rsidP="00AF60E6">
      <w:pPr>
        <w:spacing w:after="240" w:line="276" w:lineRule="auto"/>
        <w:ind w:left="142" w:hanging="142"/>
        <w:rPr>
          <w:b/>
        </w:rPr>
      </w:pPr>
      <w:r w:rsidRPr="00993E8F">
        <w:rPr>
          <w:b/>
        </w:rPr>
        <w:t>- Berühre NICHT das Hochspannungsende des Laserrohres, während das Gerät mit Strom versorgt wird.</w:t>
      </w:r>
    </w:p>
    <w:p w14:paraId="2D327827" w14:textId="29DF573F" w:rsidR="00972C6D" w:rsidRPr="00CE7EEB" w:rsidRDefault="00FC0DF8" w:rsidP="00AF60E6">
      <w:pPr>
        <w:spacing w:after="240" w:line="276" w:lineRule="auto"/>
        <w:rPr>
          <w:b/>
        </w:rPr>
      </w:pPr>
      <w:r w:rsidRPr="00993E8F">
        <w:rPr>
          <w:b/>
        </w:rPr>
        <w:lastRenderedPageBreak/>
        <w:t>T</w:t>
      </w:r>
      <w:bookmarkStart w:id="4" w:name="T3"/>
      <w:bookmarkEnd w:id="4"/>
      <w:r w:rsidRPr="00993E8F">
        <w:rPr>
          <w:b/>
        </w:rPr>
        <w:t xml:space="preserve">eil 3: </w:t>
      </w:r>
      <w:r w:rsidR="00972C6D" w:rsidRPr="00993E8F">
        <w:rPr>
          <w:b/>
        </w:rPr>
        <w:t xml:space="preserve">Arbeiten mit </w:t>
      </w:r>
      <w:r w:rsidR="00972C6D" w:rsidRPr="00CE7EEB">
        <w:rPr>
          <w:b/>
        </w:rPr>
        <w:t>LightBurn</w:t>
      </w:r>
      <w:r w:rsidR="00CE7EEB" w:rsidRPr="00CE7EEB">
        <w:rPr>
          <w:b/>
        </w:rPr>
        <w:t xml:space="preserve"> </w:t>
      </w:r>
      <w:hyperlink w:anchor="T1" w:history="1">
        <w:r w:rsidR="00276FBF" w:rsidRPr="00CE7EEB">
          <w:rPr>
            <w:rStyle w:val="Hyperlink"/>
          </w:rPr>
          <w:t>[</w:t>
        </w:r>
        <w:r w:rsidR="00276FBF">
          <w:rPr>
            <w:rStyle w:val="Hyperlink"/>
          </w:rPr>
          <w:t>zurück zum Inhaltsverzeichnis</w:t>
        </w:r>
        <w:r w:rsidR="00276FBF" w:rsidRPr="00CE7EEB">
          <w:rPr>
            <w:rStyle w:val="Hyperlink"/>
          </w:rPr>
          <w:t>]</w:t>
        </w:r>
      </w:hyperlink>
    </w:p>
    <w:p w14:paraId="043841FE" w14:textId="357DAAE9" w:rsidR="00972C6D" w:rsidRPr="00993E8F" w:rsidRDefault="00972C6D" w:rsidP="00AF60E6">
      <w:pPr>
        <w:spacing w:after="240" w:line="276" w:lineRule="auto"/>
      </w:pPr>
      <w:r w:rsidRPr="00993E8F">
        <w:t xml:space="preserve">Ist die Dateivorlage zum lasern erstellt, wird die Vorlage in LightBurn geladen oder importiert. Mit LightBurn wird die Dateivorlage in ein, für den Lasercutter </w:t>
      </w:r>
      <w:r w:rsidR="00FA24E7" w:rsidRPr="00993E8F">
        <w:t>bearbeitbares</w:t>
      </w:r>
      <w:r w:rsidRPr="00993E8F">
        <w:t xml:space="preserve"> Format umgewandelt und an den Lasercutter gesendet. </w:t>
      </w:r>
    </w:p>
    <w:p w14:paraId="5EB9E024" w14:textId="2AD3CF0A" w:rsidR="00972C6D" w:rsidRPr="00993E8F" w:rsidRDefault="00972C6D" w:rsidP="00AF60E6">
      <w:pPr>
        <w:spacing w:after="0" w:line="276" w:lineRule="auto"/>
        <w:rPr>
          <w:b/>
        </w:rPr>
      </w:pPr>
      <w:r w:rsidRPr="00993E8F">
        <w:rPr>
          <w:b/>
        </w:rPr>
        <w:t>Bedienung von LightBurn</w:t>
      </w:r>
    </w:p>
    <w:p w14:paraId="1BD8B818" w14:textId="77777777" w:rsidR="00972C6D" w:rsidRPr="00993E8F" w:rsidRDefault="00972C6D" w:rsidP="00AF60E6">
      <w:pPr>
        <w:spacing w:after="0" w:line="276" w:lineRule="auto"/>
      </w:pPr>
      <w:r w:rsidRPr="00993E8F">
        <w:t>Auf die verschiedenen Funktionen in LightBurn kann über die Menüs zugegriffen werden. Die Funktionen in jedem Menü werden hier aufgelistet und erklärt. Die Bedienung ist den üblichen Software-Standards angelehnt und vereinfacht so die Bedienung. Die wichtigsten Bedienelemente sind nachfolgend erklärt.</w:t>
      </w:r>
    </w:p>
    <w:p w14:paraId="641B4396" w14:textId="77777777" w:rsidR="00972C6D" w:rsidRPr="00993E8F" w:rsidRDefault="00972C6D" w:rsidP="00AF60E6">
      <w:pPr>
        <w:spacing w:after="240" w:line="276" w:lineRule="auto"/>
        <w:rPr>
          <w:b/>
        </w:rPr>
      </w:pPr>
    </w:p>
    <w:p w14:paraId="04FCCDA7" w14:textId="77777777" w:rsidR="00972C6D" w:rsidRPr="00993E8F" w:rsidRDefault="00972C6D" w:rsidP="00AF60E6">
      <w:pPr>
        <w:spacing w:after="240" w:line="276" w:lineRule="auto"/>
        <w:rPr>
          <w:b/>
        </w:rPr>
      </w:pPr>
      <w:r w:rsidRPr="00993E8F">
        <w:rPr>
          <w:b/>
        </w:rPr>
        <w:t>Menü Datei</w:t>
      </w:r>
    </w:p>
    <w:p w14:paraId="716A3251" w14:textId="77777777" w:rsidR="00972C6D" w:rsidRPr="00993E8F" w:rsidRDefault="00972C6D" w:rsidP="00AF60E6">
      <w:pPr>
        <w:spacing w:after="0" w:line="276" w:lineRule="auto"/>
      </w:pPr>
      <w:r w:rsidRPr="00993E8F">
        <w:t>Importieren</w:t>
      </w:r>
    </w:p>
    <w:p w14:paraId="1219458A" w14:textId="77777777" w:rsidR="00972C6D" w:rsidRPr="00993E8F" w:rsidRDefault="00972C6D" w:rsidP="00AF60E6">
      <w:pPr>
        <w:spacing w:after="0" w:line="276" w:lineRule="auto"/>
      </w:pPr>
      <w:r w:rsidRPr="00993E8F">
        <w:t xml:space="preserve">LightBurn unterstützt das Importieren der folgenden Dateitypen: svg, ai, pdf, dxf, hpgl, plt, png, jpg, bmp, tiff, gif. Klicke im Menü Datei auf „Importieren“ oder drücke „Strg - I“. </w:t>
      </w:r>
    </w:p>
    <w:p w14:paraId="0BCC8AF3" w14:textId="77777777" w:rsidR="00551788" w:rsidRDefault="00551788" w:rsidP="00AF60E6">
      <w:pPr>
        <w:spacing w:after="240" w:line="276" w:lineRule="auto"/>
      </w:pPr>
    </w:p>
    <w:p w14:paraId="446F90F7" w14:textId="4A2F1885" w:rsidR="00972C6D" w:rsidRPr="00993E8F" w:rsidRDefault="00972C6D" w:rsidP="00551788">
      <w:pPr>
        <w:spacing w:after="0" w:line="276" w:lineRule="auto"/>
      </w:pPr>
      <w:r w:rsidRPr="00993E8F">
        <w:t>Export</w:t>
      </w:r>
    </w:p>
    <w:p w14:paraId="07191BE4" w14:textId="77777777" w:rsidR="00972C6D" w:rsidRPr="00993E8F" w:rsidRDefault="00972C6D" w:rsidP="00551788">
      <w:pPr>
        <w:spacing w:after="0" w:line="276" w:lineRule="auto"/>
      </w:pPr>
      <w:r w:rsidRPr="00993E8F">
        <w:t>Um eine Datei in ein anderes Dateiformat zu exportieren, klicke im Menü Datei auf „Exportieren“. LightBurn kann in das SVG-, DXF oder das AI-Format exportieren.</w:t>
      </w:r>
    </w:p>
    <w:p w14:paraId="45BA9E52" w14:textId="77777777" w:rsidR="00551788" w:rsidRDefault="00551788" w:rsidP="00AF60E6">
      <w:pPr>
        <w:spacing w:after="240" w:line="276" w:lineRule="auto"/>
        <w:rPr>
          <w:b/>
        </w:rPr>
      </w:pPr>
    </w:p>
    <w:p w14:paraId="30428050" w14:textId="322B647B" w:rsidR="00972C6D" w:rsidRPr="00993E8F" w:rsidRDefault="00972C6D" w:rsidP="00AF60E6">
      <w:pPr>
        <w:spacing w:after="240" w:line="276" w:lineRule="auto"/>
        <w:rPr>
          <w:b/>
        </w:rPr>
      </w:pPr>
      <w:r w:rsidRPr="00993E8F">
        <w:rPr>
          <w:b/>
        </w:rPr>
        <w:t>Menü Bearbeiten</w:t>
      </w:r>
    </w:p>
    <w:p w14:paraId="02413F9A" w14:textId="77777777" w:rsidR="00972C6D" w:rsidRPr="00993E8F" w:rsidRDefault="00972C6D" w:rsidP="00AF60E6">
      <w:pPr>
        <w:spacing w:after="0" w:line="276" w:lineRule="auto"/>
      </w:pPr>
      <w:r w:rsidRPr="00993E8F">
        <w:t>Rückgängig machen</w:t>
      </w:r>
    </w:p>
    <w:p w14:paraId="1C31B5D0" w14:textId="6443B609" w:rsidR="00972C6D" w:rsidRPr="00993E8F" w:rsidRDefault="00972C6D" w:rsidP="00AF60E6">
      <w:pPr>
        <w:spacing w:after="0" w:line="276" w:lineRule="auto"/>
      </w:pPr>
      <w:r w:rsidRPr="00993E8F">
        <w:t>Um die letzte für die aktuelle Datei ausgeführte Bearbeitungsaktion rückgängig zu machen, klicke im Menü Bearbeiten auf "Rückgängig" oder drücke "Strg + Z".</w:t>
      </w:r>
    </w:p>
    <w:p w14:paraId="52A90A2E" w14:textId="77777777" w:rsidR="00FA24E7" w:rsidRDefault="00FA24E7" w:rsidP="00AF60E6">
      <w:pPr>
        <w:spacing w:after="240" w:line="276" w:lineRule="auto"/>
      </w:pPr>
    </w:p>
    <w:p w14:paraId="60080E0E" w14:textId="3DDC9766" w:rsidR="00972C6D" w:rsidRPr="00993E8F" w:rsidRDefault="00972C6D" w:rsidP="00AF60E6">
      <w:pPr>
        <w:spacing w:after="0" w:line="276" w:lineRule="auto"/>
      </w:pPr>
      <w:r w:rsidRPr="00993E8F">
        <w:t>Wiederholen</w:t>
      </w:r>
    </w:p>
    <w:p w14:paraId="301006D4" w14:textId="42A20F81" w:rsidR="00972C6D" w:rsidRPr="00993E8F" w:rsidRDefault="00972C6D" w:rsidP="00AF60E6">
      <w:pPr>
        <w:spacing w:after="0" w:line="276" w:lineRule="auto"/>
      </w:pPr>
      <w:r w:rsidRPr="00993E8F">
        <w:t>Um die letzte Bearbeitungsaktion für die aktuelle Datei zu wiederholen, klicke im Menü Bearbeiten auf "Wiederherstellen" oder drücke "Umschalt + Strg + Z".</w:t>
      </w:r>
    </w:p>
    <w:p w14:paraId="3026A4F3" w14:textId="77777777" w:rsidR="00FA24E7" w:rsidRDefault="00FA24E7" w:rsidP="00AF60E6">
      <w:pPr>
        <w:spacing w:after="0" w:line="276" w:lineRule="auto"/>
      </w:pPr>
    </w:p>
    <w:p w14:paraId="2321F305" w14:textId="6ABEAE03" w:rsidR="00972C6D" w:rsidRPr="00993E8F" w:rsidRDefault="00972C6D" w:rsidP="00AF60E6">
      <w:pPr>
        <w:spacing w:after="0" w:line="276" w:lineRule="auto"/>
      </w:pPr>
      <w:r w:rsidRPr="00993E8F">
        <w:t>Alles auswählen</w:t>
      </w:r>
    </w:p>
    <w:p w14:paraId="6874CAA0" w14:textId="77777777" w:rsidR="00972C6D" w:rsidRPr="00993E8F" w:rsidRDefault="00972C6D" w:rsidP="00AF60E6">
      <w:pPr>
        <w:spacing w:after="0" w:line="276" w:lineRule="auto"/>
      </w:pPr>
      <w:r w:rsidRPr="00993E8F">
        <w:t>Um alle Objekte in der aktuellen Datei auszuwählen, klicke im Menü Bearbeiten auf "Alle auswählen" oder drücke "Strg + A".</w:t>
      </w:r>
    </w:p>
    <w:p w14:paraId="15FC96C2" w14:textId="77777777" w:rsidR="00FA24E7" w:rsidRDefault="00FA24E7" w:rsidP="00AF60E6">
      <w:pPr>
        <w:spacing w:after="240" w:line="276" w:lineRule="auto"/>
      </w:pPr>
    </w:p>
    <w:p w14:paraId="70CCC344" w14:textId="25465376" w:rsidR="00972C6D" w:rsidRPr="00993E8F" w:rsidRDefault="00767FE6" w:rsidP="00AF60E6">
      <w:pPr>
        <w:spacing w:after="0" w:line="276" w:lineRule="auto"/>
      </w:pPr>
      <w:r w:rsidRPr="00993E8F">
        <w:t>Ausschneiden</w:t>
      </w:r>
    </w:p>
    <w:p w14:paraId="7A6BF95E" w14:textId="77777777" w:rsidR="00972C6D" w:rsidRPr="00993E8F" w:rsidRDefault="00972C6D" w:rsidP="00AF60E6">
      <w:pPr>
        <w:spacing w:after="0" w:line="276" w:lineRule="auto"/>
      </w:pPr>
      <w:r w:rsidRPr="00993E8F">
        <w:t>Wähle ein oder mehrere Objekte aus der aktuellen Datei aus und klicke im Menü Bearbeiten auf "Ausschneiden" oder drücke Strg + X. Dadurch wird das Objekt in die Zwischenablage verschoben und aus der aktuellen Datei entfernt.</w:t>
      </w:r>
    </w:p>
    <w:p w14:paraId="727D1891" w14:textId="19465561" w:rsidR="00FF5ED9" w:rsidRPr="00993E8F" w:rsidRDefault="00FF5ED9" w:rsidP="00AF60E6">
      <w:pPr>
        <w:spacing w:line="276" w:lineRule="auto"/>
      </w:pPr>
    </w:p>
    <w:p w14:paraId="133BAB31" w14:textId="30561C01" w:rsidR="00972C6D" w:rsidRPr="00993E8F" w:rsidRDefault="00972C6D" w:rsidP="00AF60E6">
      <w:pPr>
        <w:spacing w:after="0" w:line="276" w:lineRule="auto"/>
      </w:pPr>
      <w:r w:rsidRPr="00993E8F">
        <w:lastRenderedPageBreak/>
        <w:t>Kopieren</w:t>
      </w:r>
    </w:p>
    <w:p w14:paraId="7323258E" w14:textId="77777777" w:rsidR="00972C6D" w:rsidRPr="00993E8F" w:rsidRDefault="00972C6D" w:rsidP="00AF60E6">
      <w:pPr>
        <w:spacing w:after="0" w:line="276" w:lineRule="auto"/>
      </w:pPr>
      <w:r w:rsidRPr="00993E8F">
        <w:t>Um ein oder mehrere Objekte zu kopieren, wähle sie aus und klicke im Menü Bearbeiten auf "Kopieren" oder drücke Strg + C. Dadurch werden die Objekte in die Zwischenablage verschoben, das ursprüngliche Objekt bleibt jedoch in erhalten.</w:t>
      </w:r>
    </w:p>
    <w:p w14:paraId="18561FB6" w14:textId="77777777" w:rsidR="00551788" w:rsidRDefault="00551788" w:rsidP="00AF60E6">
      <w:pPr>
        <w:spacing w:after="0" w:line="276" w:lineRule="auto"/>
      </w:pPr>
    </w:p>
    <w:p w14:paraId="7D4C1A94" w14:textId="76D9B087" w:rsidR="00972C6D" w:rsidRPr="00993E8F" w:rsidRDefault="00972C6D" w:rsidP="00AF60E6">
      <w:pPr>
        <w:spacing w:after="0" w:line="276" w:lineRule="auto"/>
      </w:pPr>
      <w:r w:rsidRPr="00993E8F">
        <w:t>Duplizieren</w:t>
      </w:r>
    </w:p>
    <w:p w14:paraId="6BA4AA15" w14:textId="77777777" w:rsidR="00972C6D" w:rsidRPr="00993E8F" w:rsidRDefault="00972C6D" w:rsidP="00AF60E6">
      <w:pPr>
        <w:spacing w:after="0" w:line="276" w:lineRule="auto"/>
      </w:pPr>
      <w:r w:rsidRPr="00993E8F">
        <w:t>Um eine Auswahl zu duplizieren, wähle ein oder mehrere Objekte aus und klicke im Menü Bearbeiten auf "Duplizieren" oder drücke Strg + D. Dies ist ein "direktes" Kopieren und Einfügen in einem Schritt unter Umgehung der Zwischenablage. Das heißt, wenn du bereits etwas in der Zwischenablage hast, ist es nach der Verwendung von Duplizieren immer noch vorhanden. Das Duplikat wird direkt auf das Original gelegt.</w:t>
      </w:r>
    </w:p>
    <w:p w14:paraId="099AC661" w14:textId="77777777" w:rsidR="00FA24E7" w:rsidRDefault="00FA24E7" w:rsidP="00AF60E6">
      <w:pPr>
        <w:spacing w:before="240" w:after="0" w:line="276" w:lineRule="auto"/>
      </w:pPr>
    </w:p>
    <w:p w14:paraId="3D5FD5A6" w14:textId="1C8DDE6D" w:rsidR="00972C6D" w:rsidRPr="00993E8F" w:rsidRDefault="00972C6D" w:rsidP="00AF60E6">
      <w:pPr>
        <w:spacing w:after="0" w:line="276" w:lineRule="auto"/>
      </w:pPr>
      <w:r w:rsidRPr="00993E8F">
        <w:t>Einfügen</w:t>
      </w:r>
    </w:p>
    <w:p w14:paraId="20941A79" w14:textId="77777777" w:rsidR="00972C6D" w:rsidRPr="00993E8F" w:rsidRDefault="00972C6D" w:rsidP="00AF60E6">
      <w:pPr>
        <w:spacing w:after="0" w:line="276" w:lineRule="auto"/>
      </w:pPr>
      <w:r w:rsidRPr="00993E8F">
        <w:t>Um ein Objekt aus der Zwischenablage einzufügen, klicke im Menü Bearbeiten auf "Einfügen" oder drücke Strg + V. Dadurch wird eine Kopie des Inhalts der Zwischenablage in die aktuelle Datei eingefügt. Beachte, dass LightBurn Text oder Bilder einfügen kann, die von einer anderen Software in die Zwischenablage kopiert wurden.</w:t>
      </w:r>
    </w:p>
    <w:p w14:paraId="09434F36" w14:textId="77777777" w:rsidR="00FA24E7" w:rsidRDefault="00FA24E7" w:rsidP="00AF60E6">
      <w:pPr>
        <w:spacing w:after="240" w:line="276" w:lineRule="auto"/>
      </w:pPr>
    </w:p>
    <w:p w14:paraId="5B4974E8" w14:textId="503B2D3D" w:rsidR="00972C6D" w:rsidRPr="00993E8F" w:rsidRDefault="00972C6D" w:rsidP="00AF60E6">
      <w:pPr>
        <w:spacing w:after="0" w:line="276" w:lineRule="auto"/>
      </w:pPr>
      <w:r w:rsidRPr="00993E8F">
        <w:t>Einfügen an Ort und Stelle</w:t>
      </w:r>
    </w:p>
    <w:p w14:paraId="2C16D980" w14:textId="77777777" w:rsidR="00972C6D" w:rsidRPr="00993E8F" w:rsidRDefault="00972C6D" w:rsidP="00AF60E6">
      <w:pPr>
        <w:spacing w:after="0" w:line="276" w:lineRule="auto"/>
      </w:pPr>
      <w:r w:rsidRPr="00993E8F">
        <w:t>Um ein Objekt aus der Zwischenablage einzufügen, klicke im Menü Bearbeiten auf "An Ort und Stelle einfügen" oder drücke Alt + V. Dadurch wird eine Kopie des Inhalts der Zwischenablage in der aktuellen Datei an derselben Stelle abgelegt, an der sie sich in der Originaldatei befand.</w:t>
      </w:r>
    </w:p>
    <w:p w14:paraId="48E8DE4A" w14:textId="77777777" w:rsidR="00FA24E7" w:rsidRDefault="00FA24E7" w:rsidP="00AF60E6">
      <w:pPr>
        <w:spacing w:after="240" w:line="276" w:lineRule="auto"/>
      </w:pPr>
    </w:p>
    <w:p w14:paraId="16F5E81A" w14:textId="67D3F19C" w:rsidR="00972C6D" w:rsidRPr="00993E8F" w:rsidRDefault="00972C6D" w:rsidP="00AF60E6">
      <w:pPr>
        <w:spacing w:after="0" w:line="276" w:lineRule="auto"/>
      </w:pPr>
      <w:r w:rsidRPr="00993E8F">
        <w:t>Löschen</w:t>
      </w:r>
    </w:p>
    <w:p w14:paraId="72D5FD77" w14:textId="77777777" w:rsidR="00972C6D" w:rsidRPr="00993E8F" w:rsidRDefault="00972C6D" w:rsidP="00AF60E6">
      <w:pPr>
        <w:spacing w:after="0" w:line="276" w:lineRule="auto"/>
      </w:pPr>
      <w:r w:rsidRPr="00993E8F">
        <w:t>Um ein Objekt zu löschen, wähle es aus und klickee im Menü Bearbeiten auf "Löschen" oder drücke die Entf-Taste. Dadurch wird das Objekt aus der aktuellen Datei entfernt.</w:t>
      </w:r>
    </w:p>
    <w:p w14:paraId="328ABAC7" w14:textId="77777777" w:rsidR="00FA24E7" w:rsidRDefault="00FA24E7" w:rsidP="00AF60E6">
      <w:pPr>
        <w:spacing w:before="240" w:after="0" w:line="276" w:lineRule="auto"/>
      </w:pPr>
    </w:p>
    <w:p w14:paraId="072D3D57" w14:textId="7C7BC03C" w:rsidR="00972C6D" w:rsidRPr="00993E8F" w:rsidRDefault="00972C6D" w:rsidP="00AF60E6">
      <w:pPr>
        <w:spacing w:after="0" w:line="276" w:lineRule="auto"/>
      </w:pPr>
      <w:r w:rsidRPr="00993E8F">
        <w:t>In Pfad konvertieren</w:t>
      </w:r>
    </w:p>
    <w:p w14:paraId="6D96D4FF" w14:textId="77777777" w:rsidR="00972C6D" w:rsidRPr="00993E8F" w:rsidRDefault="00972C6D" w:rsidP="00AF60E6">
      <w:pPr>
        <w:spacing w:after="0" w:line="276" w:lineRule="auto"/>
      </w:pPr>
      <w:r w:rsidRPr="00993E8F">
        <w:t>Dadurch wird ein Formobjekt wie ein Rechteck, eine Ellipse oder ein Text in Linien und Kurven konvertiert, die bearbeitet werden können. Klicke im Menü Bearbeiten auf "In Pfad konvertieren". Die ursprünglichen Forminformationen gehen verloren, sodass du nach der Verwendung des Textwerkzeugs keinen Text mehr ändern kannst.</w:t>
      </w:r>
    </w:p>
    <w:p w14:paraId="6FDD1DD1" w14:textId="77777777" w:rsidR="00FA24E7" w:rsidRDefault="00FA24E7" w:rsidP="00AF60E6">
      <w:pPr>
        <w:spacing w:after="240" w:line="276" w:lineRule="auto"/>
      </w:pPr>
    </w:p>
    <w:p w14:paraId="25216571" w14:textId="659DC00A" w:rsidR="00972C6D" w:rsidRPr="00993E8F" w:rsidRDefault="00972C6D" w:rsidP="00AF60E6">
      <w:pPr>
        <w:spacing w:after="0" w:line="276" w:lineRule="auto"/>
      </w:pPr>
      <w:r w:rsidRPr="00993E8F">
        <w:t>Pfad schließen</w:t>
      </w:r>
    </w:p>
    <w:p w14:paraId="0D3D7386" w14:textId="77777777" w:rsidR="00972C6D" w:rsidRPr="00993E8F" w:rsidRDefault="00972C6D" w:rsidP="00AF60E6">
      <w:pPr>
        <w:spacing w:after="0" w:line="276" w:lineRule="auto"/>
      </w:pPr>
      <w:r w:rsidRPr="00993E8F">
        <w:t xml:space="preserve">Um eine Form mit dem Laser zu füllen, muss die Form geschlossen sein, bei der Start- und Endpunkt gleich sind. Wenn der Start- und der Endpunkt sehr nahe bei einander </w:t>
      </w:r>
      <w:r w:rsidRPr="00993E8F">
        <w:lastRenderedPageBreak/>
        <w:t>liegen, aber nicht vollständig miteinander verbunden sind, werden sie durch "Pfad schließen" geschlossen. Klicke im Menü Bearbeiten auf "Pfad schließen" oder drücke Alt + C.</w:t>
      </w:r>
    </w:p>
    <w:p w14:paraId="4901DECA" w14:textId="77777777" w:rsidR="00FA24E7" w:rsidRDefault="00FA24E7" w:rsidP="00AF60E6">
      <w:pPr>
        <w:spacing w:after="240" w:line="276" w:lineRule="auto"/>
      </w:pPr>
    </w:p>
    <w:p w14:paraId="65D16C2E" w14:textId="3772C525" w:rsidR="00972C6D" w:rsidRPr="00993E8F" w:rsidRDefault="00972C6D" w:rsidP="00AF60E6">
      <w:pPr>
        <w:spacing w:after="0" w:line="276" w:lineRule="auto"/>
      </w:pPr>
      <w:r w:rsidRPr="00993E8F">
        <w:t>Ausgewählte Formen automatisch verbinden</w:t>
      </w:r>
    </w:p>
    <w:p w14:paraId="2E301BD2" w14:textId="77777777" w:rsidR="00972C6D" w:rsidRPr="00993E8F" w:rsidRDefault="00972C6D" w:rsidP="00AF60E6">
      <w:pPr>
        <w:spacing w:after="0" w:line="276" w:lineRule="auto"/>
      </w:pPr>
      <w:r w:rsidRPr="00993E8F">
        <w:t>Betrachtet den Start- und Endpunkt aller ausgewählten Kurven und verbindet sie, wenn sie nahe genug bei einander liegen, zu einer einzigen Form. Nützlich beim Importieren von DXF-Dateien, die keine Konnektivitäts-Informationen enthalten. Klicke im Menü Bearbeiten auf "Ausgewählte Formen automatisch verbinden" oder drücke Alt + J.</w:t>
      </w:r>
    </w:p>
    <w:p w14:paraId="18222990" w14:textId="77777777" w:rsidR="00FA24E7" w:rsidRDefault="00FA24E7" w:rsidP="00AF60E6">
      <w:pPr>
        <w:spacing w:after="240" w:line="276" w:lineRule="auto"/>
      </w:pPr>
    </w:p>
    <w:p w14:paraId="77CD0608" w14:textId="392D40F8" w:rsidR="00972C6D" w:rsidRPr="00993E8F" w:rsidRDefault="00972C6D" w:rsidP="00AF60E6">
      <w:pPr>
        <w:spacing w:after="0" w:line="276" w:lineRule="auto"/>
      </w:pPr>
      <w:r w:rsidRPr="00993E8F">
        <w:t>Ausgewählte Formen optimieren</w:t>
      </w:r>
    </w:p>
    <w:p w14:paraId="0F6D6263" w14:textId="77777777" w:rsidR="00972C6D" w:rsidRPr="00993E8F" w:rsidRDefault="00972C6D" w:rsidP="00AF60E6">
      <w:pPr>
        <w:spacing w:after="0" w:line="276" w:lineRule="auto"/>
      </w:pPr>
      <w:r w:rsidRPr="00993E8F">
        <w:t>Es wird versucht, die ausgewählten Formen innerhalb einer festgelegten Fehlertoleranz an Bögen und Linien anzupassen. Die Funktion ist hilfreich beim Reduzieren der Punktzahl in einer Form oder zum Wiederherstellen von Bögen aus einer Software, die viele kleine Liniensegmente exportiert.</w:t>
      </w:r>
    </w:p>
    <w:p w14:paraId="18FD661A" w14:textId="77777777" w:rsidR="00FA24E7" w:rsidRDefault="00FA24E7" w:rsidP="00AF60E6">
      <w:pPr>
        <w:spacing w:after="240" w:line="276" w:lineRule="auto"/>
      </w:pPr>
    </w:p>
    <w:p w14:paraId="05F88001" w14:textId="269ABACF" w:rsidR="00972C6D" w:rsidRPr="00993E8F" w:rsidRDefault="00972C6D" w:rsidP="00AF60E6">
      <w:pPr>
        <w:spacing w:after="0" w:line="276" w:lineRule="auto"/>
      </w:pPr>
      <w:r w:rsidRPr="00993E8F">
        <w:t>Duplikate löschen</w:t>
      </w:r>
    </w:p>
    <w:p w14:paraId="295354BF" w14:textId="77777777" w:rsidR="00972C6D" w:rsidRPr="00993E8F" w:rsidRDefault="00972C6D" w:rsidP="00AF60E6">
      <w:pPr>
        <w:spacing w:after="0" w:line="276" w:lineRule="auto"/>
      </w:pPr>
      <w:r w:rsidRPr="00993E8F">
        <w:t>Dadurch werden doppelte Elemente in der Zeichnung gelöscht. Wenn beispielsweise zwei Quadrate identisch sind und übereinander liegen, wird das zusätzliche Quadrat gelöscht. Dies hilft, fehlerhafte Bewegungen und Doppelschnitte zu minimieren.</w:t>
      </w:r>
    </w:p>
    <w:p w14:paraId="01FA4B60" w14:textId="77777777" w:rsidR="00FA24E7" w:rsidRDefault="00FA24E7" w:rsidP="00AF60E6">
      <w:pPr>
        <w:spacing w:before="240" w:after="0" w:line="276" w:lineRule="auto"/>
      </w:pPr>
    </w:p>
    <w:p w14:paraId="414EB11E" w14:textId="6EDBD153" w:rsidR="00972C6D" w:rsidRPr="00993E8F" w:rsidRDefault="00972C6D" w:rsidP="00AF60E6">
      <w:pPr>
        <w:spacing w:after="0" w:line="276" w:lineRule="auto"/>
      </w:pPr>
      <w:r w:rsidRPr="00993E8F">
        <w:t>Wähle Formen öffnen</w:t>
      </w:r>
    </w:p>
    <w:p w14:paraId="02EDA717" w14:textId="77777777" w:rsidR="00972C6D" w:rsidRPr="00993E8F" w:rsidRDefault="00972C6D" w:rsidP="00AF60E6">
      <w:pPr>
        <w:spacing w:after="0" w:line="276" w:lineRule="auto"/>
      </w:pPr>
      <w:r w:rsidRPr="00993E8F">
        <w:t>Dadurch werden alle offenen Formen im Dokument ausgewählt.</w:t>
      </w:r>
    </w:p>
    <w:p w14:paraId="2EA33047" w14:textId="77777777" w:rsidR="00FA24E7" w:rsidRDefault="00FA24E7" w:rsidP="00AF60E6">
      <w:pPr>
        <w:spacing w:after="240" w:line="276" w:lineRule="auto"/>
      </w:pPr>
    </w:p>
    <w:p w14:paraId="4071DAF2" w14:textId="1891DB9F" w:rsidR="00972C6D" w:rsidRPr="00993E8F" w:rsidRDefault="00972C6D" w:rsidP="00AF60E6">
      <w:pPr>
        <w:spacing w:after="0" w:line="276" w:lineRule="auto"/>
      </w:pPr>
      <w:r w:rsidRPr="00993E8F">
        <w:t xml:space="preserve">Wähle offene Formen aus, </w:t>
      </w:r>
    </w:p>
    <w:p w14:paraId="6AE945EF" w14:textId="77777777" w:rsidR="00972C6D" w:rsidRPr="00993E8F" w:rsidRDefault="00972C6D" w:rsidP="00AF60E6">
      <w:pPr>
        <w:spacing w:after="0" w:line="276" w:lineRule="auto"/>
      </w:pPr>
      <w:r w:rsidRPr="00993E8F">
        <w:t>die gefüllt werden sollen. Dadurch werden alle offenen Formen ausgewählt, die zum Ausfüllen des Dokuments festgelegt sind.</w:t>
      </w:r>
    </w:p>
    <w:p w14:paraId="5B37B2C4" w14:textId="77777777" w:rsidR="00FA24E7" w:rsidRDefault="00FA24E7" w:rsidP="00AF60E6">
      <w:pPr>
        <w:spacing w:after="240" w:line="276" w:lineRule="auto"/>
      </w:pPr>
    </w:p>
    <w:p w14:paraId="5EDC78CE" w14:textId="423A8CC8" w:rsidR="00972C6D" w:rsidRPr="00993E8F" w:rsidRDefault="00972C6D" w:rsidP="00AF60E6">
      <w:pPr>
        <w:spacing w:after="0" w:line="276" w:lineRule="auto"/>
      </w:pPr>
      <w:r w:rsidRPr="00993E8F">
        <w:t>Wähle alle Formen in der aktuellen Ebene aus</w:t>
      </w:r>
    </w:p>
    <w:p w14:paraId="4B1367AD" w14:textId="77777777" w:rsidR="00972C6D" w:rsidRPr="00993E8F" w:rsidRDefault="00972C6D" w:rsidP="00AF60E6">
      <w:pPr>
        <w:spacing w:after="0" w:line="276" w:lineRule="auto"/>
      </w:pPr>
      <w:r w:rsidRPr="00993E8F">
        <w:t>Dadurch werden alle Formen ausgewählt, die in der aktuellen Ebene des Dokuments geschnitten werden sollen. Beachte, dass du möglicherweise Gruppen aufheben musst, um sie auszuwählen.</w:t>
      </w:r>
    </w:p>
    <w:p w14:paraId="4E991BF1" w14:textId="77777777" w:rsidR="00FA24E7" w:rsidRDefault="00FA24E7" w:rsidP="00AF60E6">
      <w:pPr>
        <w:spacing w:after="240" w:line="276" w:lineRule="auto"/>
      </w:pPr>
    </w:p>
    <w:p w14:paraId="5B129A23" w14:textId="01F5D280" w:rsidR="00972C6D" w:rsidRPr="00993E8F" w:rsidRDefault="00972C6D" w:rsidP="00AF60E6">
      <w:pPr>
        <w:spacing w:after="0" w:line="276" w:lineRule="auto"/>
      </w:pPr>
      <w:r w:rsidRPr="00993E8F">
        <w:t>Einstellungen</w:t>
      </w:r>
    </w:p>
    <w:p w14:paraId="73B0253A" w14:textId="777B13D8" w:rsidR="00972C6D" w:rsidRPr="00993E8F" w:rsidRDefault="00972C6D" w:rsidP="00AF60E6">
      <w:pPr>
        <w:spacing w:after="0" w:line="276" w:lineRule="auto"/>
      </w:pPr>
      <w:r w:rsidRPr="00993E8F">
        <w:t>Durch Klicken auf "Einstellungen" im Menü "Bearbeiten" wird das Fenster "Einstellungen" geöffnet, indem du allgemeine Benutzereinstellungen ändern kannst.</w:t>
      </w:r>
    </w:p>
    <w:p w14:paraId="47910D38" w14:textId="77777777" w:rsidR="00972C6D" w:rsidRPr="00993E8F" w:rsidRDefault="00972C6D" w:rsidP="00AF60E6">
      <w:pPr>
        <w:spacing w:after="240" w:line="276" w:lineRule="auto"/>
        <w:rPr>
          <w:b/>
        </w:rPr>
      </w:pPr>
    </w:p>
    <w:p w14:paraId="5CFC8F4D" w14:textId="77777777" w:rsidR="00AF60E6" w:rsidRDefault="00AF60E6">
      <w:pPr>
        <w:rPr>
          <w:b/>
        </w:rPr>
      </w:pPr>
      <w:r>
        <w:rPr>
          <w:b/>
        </w:rPr>
        <w:br w:type="page"/>
      </w:r>
    </w:p>
    <w:p w14:paraId="22B4ED98" w14:textId="4143B17B" w:rsidR="00972C6D" w:rsidRPr="00993E8F" w:rsidRDefault="00972C6D" w:rsidP="00AF60E6">
      <w:pPr>
        <w:spacing w:after="240" w:line="276" w:lineRule="auto"/>
        <w:rPr>
          <w:b/>
        </w:rPr>
      </w:pPr>
      <w:r w:rsidRPr="00993E8F">
        <w:rPr>
          <w:b/>
        </w:rPr>
        <w:lastRenderedPageBreak/>
        <w:t>Geräteeinstellungen</w:t>
      </w:r>
    </w:p>
    <w:p w14:paraId="120BA84E" w14:textId="77777777" w:rsidR="00972C6D" w:rsidRPr="00993E8F" w:rsidRDefault="00972C6D" w:rsidP="00AF60E6">
      <w:pPr>
        <w:spacing w:after="240" w:line="276" w:lineRule="auto"/>
      </w:pPr>
      <w:r w:rsidRPr="00993E8F">
        <w:t>Öffnet das Fenster Geräteeinstellungen zum Bearbeiten der für den ausgewählten Laser spezifischen LightBurn-Einstellungen.</w:t>
      </w:r>
    </w:p>
    <w:p w14:paraId="2E67AD91" w14:textId="77777777" w:rsidR="00972C6D" w:rsidRPr="00993E8F" w:rsidRDefault="00972C6D" w:rsidP="00AF60E6">
      <w:pPr>
        <w:spacing w:after="0" w:line="276" w:lineRule="auto"/>
      </w:pPr>
      <w:r w:rsidRPr="00993E8F">
        <w:t>Debug-Zeichnung</w:t>
      </w:r>
    </w:p>
    <w:p w14:paraId="5A7A55D6" w14:textId="77777777" w:rsidR="00972C6D" w:rsidRPr="00993E8F" w:rsidRDefault="00972C6D" w:rsidP="00AF60E6">
      <w:pPr>
        <w:spacing w:after="0" w:line="276" w:lineRule="auto"/>
      </w:pPr>
      <w:r w:rsidRPr="00993E8F">
        <w:t>Dies ist hauptsächlich ein internes Tool für LightBurn-Entwickler, das die Grenzen der gezeichneten Formen anzeigt.</w:t>
      </w:r>
    </w:p>
    <w:p w14:paraId="19722DE1" w14:textId="77777777" w:rsidR="00FA24E7" w:rsidRDefault="00FA24E7" w:rsidP="00AF60E6">
      <w:pPr>
        <w:spacing w:after="240" w:line="276" w:lineRule="auto"/>
      </w:pPr>
    </w:p>
    <w:p w14:paraId="6D604810" w14:textId="0F623767" w:rsidR="00972C6D" w:rsidRPr="00993E8F" w:rsidRDefault="00972C6D" w:rsidP="00AF60E6">
      <w:pPr>
        <w:spacing w:after="0" w:line="276" w:lineRule="auto"/>
      </w:pPr>
      <w:r w:rsidRPr="00993E8F">
        <w:t>Konvertieren zum Schneiden (Debuggen)</w:t>
      </w:r>
    </w:p>
    <w:p w14:paraId="21B97F1B" w14:textId="77777777" w:rsidR="00972C6D" w:rsidRPr="00993E8F" w:rsidRDefault="00972C6D" w:rsidP="00AF60E6">
      <w:pPr>
        <w:spacing w:after="0" w:line="276" w:lineRule="auto"/>
      </w:pPr>
      <w:r w:rsidRPr="00993E8F">
        <w:t>Auch ein internes Tool für LightBurn-Entwickler. Es konvertiert die ausgewählten Formen in die Schnitte, die an den Laser gesendet werden, und erstellt aus dem Ergebnis eine neue Form. Auf diese Weise erstellst du keine G-Codes / Schnitte für deinen Laser, sondern nur ein Debugging-Tool für die LightBurn-Entwickler.</w:t>
      </w:r>
    </w:p>
    <w:p w14:paraId="644DFADC" w14:textId="77777777" w:rsidR="00972C6D" w:rsidRPr="00993E8F" w:rsidRDefault="00972C6D" w:rsidP="00AF60E6">
      <w:pPr>
        <w:spacing w:after="240" w:line="276" w:lineRule="auto"/>
        <w:rPr>
          <w:b/>
        </w:rPr>
      </w:pPr>
    </w:p>
    <w:p w14:paraId="1E9DB1C6" w14:textId="77777777" w:rsidR="00972C6D" w:rsidRPr="00993E8F" w:rsidRDefault="00972C6D" w:rsidP="00AF60E6">
      <w:pPr>
        <w:spacing w:after="240" w:line="276" w:lineRule="auto"/>
        <w:rPr>
          <w:b/>
        </w:rPr>
      </w:pPr>
      <w:r w:rsidRPr="00993E8F">
        <w:rPr>
          <w:b/>
        </w:rPr>
        <w:t>Menü Werkzeuge</w:t>
      </w:r>
    </w:p>
    <w:p w14:paraId="22B9C954" w14:textId="77777777" w:rsidR="00972C6D" w:rsidRPr="00993E8F" w:rsidRDefault="00972C6D" w:rsidP="00AF60E6">
      <w:pPr>
        <w:spacing w:after="240" w:line="276" w:lineRule="auto"/>
      </w:pPr>
      <w:r w:rsidRPr="00993E8F">
        <w:t xml:space="preserve">Viele der Werkzeuge in diesem Menü sind auch als Symbole in der Symbolleiste verfügbar, die sich standardmäßig auf der linken Seite des Arbeitsbereichs befindet. </w:t>
      </w:r>
    </w:p>
    <w:p w14:paraId="1DA95C54" w14:textId="77777777" w:rsidR="00972C6D" w:rsidRPr="00993E8F" w:rsidRDefault="00972C6D" w:rsidP="00AF60E6">
      <w:pPr>
        <w:spacing w:after="0" w:line="276" w:lineRule="auto"/>
      </w:pPr>
      <w:r w:rsidRPr="00993E8F">
        <w:t>Auswählen</w:t>
      </w:r>
    </w:p>
    <w:p w14:paraId="0547C7E7" w14:textId="709D9AA2" w:rsidR="00972C6D" w:rsidRPr="00993E8F" w:rsidRDefault="00972C6D" w:rsidP="00AF60E6">
      <w:pPr>
        <w:spacing w:after="0" w:line="276" w:lineRule="auto"/>
      </w:pPr>
      <w:r w:rsidRPr="00993E8F">
        <w:t>Klicke auf "Auswählen", um Objekte im Arbeitsbereich auszuwählen oder auf den Mauszeiger in der linken Symbolleiste.</w:t>
      </w:r>
    </w:p>
    <w:p w14:paraId="0536A467" w14:textId="77777777" w:rsidR="00FA24E7" w:rsidRDefault="00FA24E7" w:rsidP="00AF60E6">
      <w:pPr>
        <w:spacing w:after="240" w:line="276" w:lineRule="auto"/>
      </w:pPr>
    </w:p>
    <w:p w14:paraId="2DCCA40A" w14:textId="2A226984" w:rsidR="00972C6D" w:rsidRPr="00993E8F" w:rsidRDefault="00972C6D" w:rsidP="00AF60E6">
      <w:pPr>
        <w:spacing w:after="0" w:line="276" w:lineRule="auto"/>
      </w:pPr>
      <w:r w:rsidRPr="00993E8F">
        <w:t>Linien zeichnen</w:t>
      </w:r>
    </w:p>
    <w:p w14:paraId="1EBDD32D" w14:textId="77777777" w:rsidR="00972C6D" w:rsidRPr="00993E8F" w:rsidRDefault="00972C6D" w:rsidP="00AF60E6">
      <w:pPr>
        <w:spacing w:after="0" w:line="276" w:lineRule="auto"/>
      </w:pPr>
      <w:r w:rsidRPr="00993E8F">
        <w:t>Klicke auf "Linien zeichnen" oder drücke "Strg + L", um gerade Linien im Arbeitsbereich zu zeichnen.</w:t>
      </w:r>
    </w:p>
    <w:p w14:paraId="2997E66A" w14:textId="77777777" w:rsidR="00FA24E7" w:rsidRDefault="00FA24E7" w:rsidP="00AF60E6">
      <w:pPr>
        <w:spacing w:after="240" w:line="276" w:lineRule="auto"/>
      </w:pPr>
    </w:p>
    <w:p w14:paraId="09022642" w14:textId="178377CE" w:rsidR="00972C6D" w:rsidRPr="00993E8F" w:rsidRDefault="00972C6D" w:rsidP="00AF60E6">
      <w:pPr>
        <w:spacing w:after="0" w:line="276" w:lineRule="auto"/>
      </w:pPr>
      <w:r w:rsidRPr="00993E8F">
        <w:t>Rechteck-Werkzeug</w:t>
      </w:r>
    </w:p>
    <w:p w14:paraId="32826FF2" w14:textId="77777777" w:rsidR="00972C6D" w:rsidRPr="00993E8F" w:rsidRDefault="00972C6D" w:rsidP="00AF60E6">
      <w:pPr>
        <w:spacing w:after="0" w:line="276" w:lineRule="auto"/>
      </w:pPr>
      <w:r w:rsidRPr="00993E8F">
        <w:t>Klicke auf "Rechteck" oder drücke "Strg + R", um Rechtecke im Arbeitsbereich zu zeichnen.</w:t>
      </w:r>
    </w:p>
    <w:p w14:paraId="62035E0C" w14:textId="77777777" w:rsidR="00FA24E7" w:rsidRDefault="00FA24E7" w:rsidP="00AF60E6">
      <w:pPr>
        <w:spacing w:after="240" w:line="276" w:lineRule="auto"/>
      </w:pPr>
    </w:p>
    <w:p w14:paraId="072AC1A6" w14:textId="54C3438D" w:rsidR="00972C6D" w:rsidRPr="00993E8F" w:rsidRDefault="00972C6D" w:rsidP="00AF60E6">
      <w:pPr>
        <w:spacing w:after="0" w:line="276" w:lineRule="auto"/>
      </w:pPr>
      <w:r w:rsidRPr="00993E8F">
        <w:t>Ellipsen-Werkzeug</w:t>
      </w:r>
    </w:p>
    <w:p w14:paraId="0E53B342" w14:textId="77777777" w:rsidR="00972C6D" w:rsidRPr="00993E8F" w:rsidRDefault="00972C6D" w:rsidP="00AF60E6">
      <w:pPr>
        <w:spacing w:after="0" w:line="276" w:lineRule="auto"/>
      </w:pPr>
      <w:r w:rsidRPr="00993E8F">
        <w:t>Klicke auf "Ellipse" oder drücke "Strg + E", um Ellipsen im Arbeitsbereich zu zeichnen.</w:t>
      </w:r>
    </w:p>
    <w:p w14:paraId="0DAF3E7D" w14:textId="77777777" w:rsidR="00FA24E7" w:rsidRDefault="00FA24E7" w:rsidP="00AF60E6">
      <w:pPr>
        <w:spacing w:after="240" w:line="276" w:lineRule="auto"/>
      </w:pPr>
    </w:p>
    <w:p w14:paraId="6359A84C" w14:textId="0CF0D1DA" w:rsidR="00972C6D" w:rsidRPr="00993E8F" w:rsidRDefault="00972C6D" w:rsidP="00AF60E6">
      <w:pPr>
        <w:spacing w:after="0" w:line="276" w:lineRule="auto"/>
      </w:pPr>
      <w:r w:rsidRPr="00993E8F">
        <w:t>Knoten bearbeiten</w:t>
      </w:r>
    </w:p>
    <w:p w14:paraId="019A4634" w14:textId="77777777" w:rsidR="00972C6D" w:rsidRPr="00993E8F" w:rsidRDefault="00972C6D" w:rsidP="00AF60E6">
      <w:pPr>
        <w:spacing w:after="0" w:line="276" w:lineRule="auto"/>
      </w:pPr>
      <w:r w:rsidRPr="00993E8F">
        <w:t>Klicke auf "Knoten bearbeiten" oder drücke "Strg + ~", um Knoten von Objekten im Arbeitsbereich zu bearbeiten.</w:t>
      </w:r>
    </w:p>
    <w:p w14:paraId="1683DD29" w14:textId="352022AC" w:rsidR="00FF5ED9" w:rsidRPr="00993E8F" w:rsidRDefault="00FF5ED9" w:rsidP="00AF60E6">
      <w:pPr>
        <w:spacing w:line="276" w:lineRule="auto"/>
      </w:pPr>
    </w:p>
    <w:p w14:paraId="5ED17F9B" w14:textId="77777777" w:rsidR="00AF60E6" w:rsidRDefault="00AF60E6">
      <w:r>
        <w:br w:type="page"/>
      </w:r>
    </w:p>
    <w:p w14:paraId="5BC81E13" w14:textId="2865A757" w:rsidR="00972C6D" w:rsidRPr="00993E8F" w:rsidRDefault="00972C6D" w:rsidP="00AF60E6">
      <w:pPr>
        <w:spacing w:after="0" w:line="276" w:lineRule="auto"/>
      </w:pPr>
      <w:r w:rsidRPr="00993E8F">
        <w:lastRenderedPageBreak/>
        <w:t>Text bearbeiten</w:t>
      </w:r>
    </w:p>
    <w:p w14:paraId="27369C61" w14:textId="77777777" w:rsidR="00972C6D" w:rsidRPr="00993E8F" w:rsidRDefault="00972C6D" w:rsidP="00AF60E6">
      <w:pPr>
        <w:spacing w:after="0" w:line="276" w:lineRule="auto"/>
      </w:pPr>
      <w:r w:rsidRPr="00993E8F">
        <w:t>Klicke auf "Text bearbeiten" oder drücke "Strg + T", um Text im Arbeitsbereich zu erstellen oder zu bearbeiten.</w:t>
      </w:r>
    </w:p>
    <w:p w14:paraId="0742B24E" w14:textId="77777777" w:rsidR="00FA24E7" w:rsidRDefault="00FA24E7" w:rsidP="00AF60E6">
      <w:pPr>
        <w:spacing w:after="240" w:line="276" w:lineRule="auto"/>
      </w:pPr>
    </w:p>
    <w:p w14:paraId="7E8E5FD0" w14:textId="5329D7A5" w:rsidR="00972C6D" w:rsidRPr="00993E8F" w:rsidRDefault="00972C6D" w:rsidP="00AF60E6">
      <w:pPr>
        <w:spacing w:after="0" w:line="276" w:lineRule="auto"/>
      </w:pPr>
      <w:r w:rsidRPr="00993E8F">
        <w:t>Offset Formen</w:t>
      </w:r>
    </w:p>
    <w:p w14:paraId="36FEA447" w14:textId="77777777" w:rsidR="00972C6D" w:rsidRPr="00993E8F" w:rsidRDefault="00972C6D" w:rsidP="00AF60E6">
      <w:pPr>
        <w:spacing w:after="0" w:line="276" w:lineRule="auto"/>
      </w:pPr>
      <w:r w:rsidRPr="00993E8F">
        <w:t>Wird verwendet, um neue Formen zu erstellen, die von der aktuellen Auswahl nach innen oder außen versetzt sind.</w:t>
      </w:r>
    </w:p>
    <w:p w14:paraId="1B01E007" w14:textId="77777777" w:rsidR="00FA24E7" w:rsidRDefault="00FA24E7" w:rsidP="00AF60E6">
      <w:pPr>
        <w:spacing w:after="240" w:line="276" w:lineRule="auto"/>
      </w:pPr>
    </w:p>
    <w:p w14:paraId="748F6FF0" w14:textId="31E78C66" w:rsidR="00972C6D" w:rsidRPr="00993E8F" w:rsidRDefault="00972C6D" w:rsidP="00AF60E6">
      <w:pPr>
        <w:spacing w:after="0" w:line="276" w:lineRule="auto"/>
      </w:pPr>
      <w:r w:rsidRPr="00993E8F">
        <w:t>Schweißformen</w:t>
      </w:r>
    </w:p>
    <w:p w14:paraId="3DC652EF" w14:textId="77777777" w:rsidR="00972C6D" w:rsidRPr="00993E8F" w:rsidRDefault="00972C6D" w:rsidP="00AF60E6">
      <w:pPr>
        <w:spacing w:after="0" w:line="276" w:lineRule="auto"/>
      </w:pPr>
      <w:r w:rsidRPr="00993E8F">
        <w:t>Verschmilzt mehrere Formen zu einem einzigen Umriss.</w:t>
      </w:r>
    </w:p>
    <w:p w14:paraId="7D8115B1" w14:textId="4A903F36" w:rsidR="00FA24E7" w:rsidRDefault="00FA24E7" w:rsidP="00AF60E6">
      <w:pPr>
        <w:spacing w:line="276" w:lineRule="auto"/>
      </w:pPr>
    </w:p>
    <w:p w14:paraId="4B6AD0CC" w14:textId="2A684739" w:rsidR="00972C6D" w:rsidRPr="00993E8F" w:rsidRDefault="00972C6D" w:rsidP="00AF60E6">
      <w:pPr>
        <w:spacing w:after="0" w:line="276" w:lineRule="auto"/>
      </w:pPr>
      <w:r w:rsidRPr="00993E8F">
        <w:t>Bild verfolgen</w:t>
      </w:r>
    </w:p>
    <w:p w14:paraId="5BD8F08F" w14:textId="559AE937" w:rsidR="00972C6D" w:rsidRPr="00993E8F" w:rsidRDefault="00972C6D" w:rsidP="00AF60E6">
      <w:pPr>
        <w:spacing w:after="0" w:line="276" w:lineRule="auto"/>
      </w:pPr>
      <w:r w:rsidRPr="00993E8F">
        <w:t>Öffnet ein Dialogfeld, indem du den Inhalt eines Bitmap-Bilds in Vektorgrafiken verfolgen kannst.</w:t>
      </w:r>
    </w:p>
    <w:p w14:paraId="134B6FFB" w14:textId="77777777" w:rsidR="00FA24E7" w:rsidRDefault="00FA24E7" w:rsidP="00AF60E6">
      <w:pPr>
        <w:spacing w:after="240" w:line="276" w:lineRule="auto"/>
      </w:pPr>
    </w:p>
    <w:p w14:paraId="64B2E649" w14:textId="0AB66B9F" w:rsidR="00972C6D" w:rsidRPr="00993E8F" w:rsidRDefault="00972C6D" w:rsidP="00AF60E6">
      <w:pPr>
        <w:spacing w:after="0" w:line="276" w:lineRule="auto"/>
      </w:pPr>
      <w:r w:rsidRPr="00993E8F">
        <w:t>Pfad auf Text anwenden</w:t>
      </w:r>
    </w:p>
    <w:p w14:paraId="3E396087" w14:textId="69545D1D" w:rsidR="00972C6D" w:rsidRPr="00993E8F" w:rsidRDefault="00972C6D" w:rsidP="00AF60E6">
      <w:pPr>
        <w:spacing w:after="0" w:line="276" w:lineRule="auto"/>
      </w:pPr>
      <w:r w:rsidRPr="00993E8F">
        <w:t>Wenn du eine Form und eine Textzeile auswählst, hängt dieser Befehl den Text an die Form an, sodass der Text dem Pfad folgt.</w:t>
      </w:r>
    </w:p>
    <w:p w14:paraId="63FD1C05" w14:textId="77777777" w:rsidR="00FA24E7" w:rsidRDefault="00FA24E7" w:rsidP="00AF60E6">
      <w:pPr>
        <w:spacing w:after="240" w:line="276" w:lineRule="auto"/>
      </w:pPr>
    </w:p>
    <w:p w14:paraId="3A38E4FF" w14:textId="7C65AF25" w:rsidR="00972C6D" w:rsidRPr="00993E8F" w:rsidRDefault="00972C6D" w:rsidP="00AF60E6">
      <w:pPr>
        <w:spacing w:after="0" w:line="276" w:lineRule="auto"/>
      </w:pPr>
      <w:r w:rsidRPr="00993E8F">
        <w:t>Hineinzoomen</w:t>
      </w:r>
    </w:p>
    <w:p w14:paraId="33B5EF31" w14:textId="77777777" w:rsidR="00972C6D" w:rsidRPr="00993E8F" w:rsidRDefault="00972C6D" w:rsidP="00AF60E6">
      <w:pPr>
        <w:spacing w:after="0" w:line="276" w:lineRule="auto"/>
      </w:pPr>
      <w:r w:rsidRPr="00993E8F">
        <w:t>Klicke auf "Vergrößern" oder drücke "Strg + =", um den Arbeitsbereich zu vergrößern.</w:t>
      </w:r>
    </w:p>
    <w:p w14:paraId="3ED6F816" w14:textId="77777777" w:rsidR="00FA24E7" w:rsidRDefault="00FA24E7" w:rsidP="00AF60E6">
      <w:pPr>
        <w:spacing w:after="240" w:line="276" w:lineRule="auto"/>
      </w:pPr>
    </w:p>
    <w:p w14:paraId="2BAE2907" w14:textId="211507BF" w:rsidR="00972C6D" w:rsidRPr="00993E8F" w:rsidRDefault="00972C6D" w:rsidP="00AF60E6">
      <w:pPr>
        <w:spacing w:after="0" w:line="276" w:lineRule="auto"/>
      </w:pPr>
      <w:r w:rsidRPr="00993E8F">
        <w:t>Rauszoomen</w:t>
      </w:r>
    </w:p>
    <w:p w14:paraId="5368CEFA" w14:textId="77777777" w:rsidR="00972C6D" w:rsidRPr="00993E8F" w:rsidRDefault="00972C6D" w:rsidP="00AF60E6">
      <w:pPr>
        <w:spacing w:after="0" w:line="276" w:lineRule="auto"/>
      </w:pPr>
      <w:r w:rsidRPr="00993E8F">
        <w:t>Klicke auf "Vergrößern" oder drücken Sie "Strg + -", um den Arbeitsbereich zu verkleinern.</w:t>
      </w:r>
    </w:p>
    <w:p w14:paraId="472342AE" w14:textId="77777777" w:rsidR="00FA24E7" w:rsidRDefault="00FA24E7" w:rsidP="00AF60E6">
      <w:pPr>
        <w:spacing w:after="240" w:line="276" w:lineRule="auto"/>
      </w:pPr>
    </w:p>
    <w:p w14:paraId="06957193" w14:textId="1232EFB9" w:rsidR="00972C6D" w:rsidRPr="00993E8F" w:rsidRDefault="00972C6D" w:rsidP="00AF60E6">
      <w:pPr>
        <w:spacing w:after="0" w:line="276" w:lineRule="auto"/>
      </w:pPr>
      <w:r w:rsidRPr="00993E8F">
        <w:t>Rahmenauswahl</w:t>
      </w:r>
    </w:p>
    <w:p w14:paraId="2E32CE53" w14:textId="77777777" w:rsidR="00972C6D" w:rsidRPr="00993E8F" w:rsidRDefault="00972C6D" w:rsidP="00AF60E6">
      <w:pPr>
        <w:spacing w:after="0" w:line="276" w:lineRule="auto"/>
      </w:pPr>
      <w:r w:rsidRPr="00993E8F">
        <w:t>Zoomt die Ansicht auf die gesamte Bildschirmgröße. (Strg + Umschalt + A)</w:t>
      </w:r>
    </w:p>
    <w:p w14:paraId="3CA0D1E4" w14:textId="77777777" w:rsidR="00FA24E7" w:rsidRDefault="00FA24E7" w:rsidP="00AF60E6">
      <w:pPr>
        <w:spacing w:after="240" w:line="276" w:lineRule="auto"/>
      </w:pPr>
    </w:p>
    <w:p w14:paraId="2ACB2C22" w14:textId="6D10E7FD" w:rsidR="00972C6D" w:rsidRPr="00993E8F" w:rsidRDefault="00972C6D" w:rsidP="00AF60E6">
      <w:pPr>
        <w:spacing w:after="0" w:line="276" w:lineRule="auto"/>
      </w:pPr>
      <w:r w:rsidRPr="00993E8F">
        <w:t>Laser positionieren</w:t>
      </w:r>
    </w:p>
    <w:p w14:paraId="4F68DC82" w14:textId="77777777" w:rsidR="00972C6D" w:rsidRPr="00993E8F" w:rsidRDefault="00972C6D" w:rsidP="00AF60E6">
      <w:pPr>
        <w:spacing w:after="0" w:line="276" w:lineRule="auto"/>
      </w:pPr>
      <w:r w:rsidRPr="00993E8F">
        <w:t>Klicke auf "Laser positionieren", um den Laserkopf auf den Arbeitsbereich zu bewegen.</w:t>
      </w:r>
    </w:p>
    <w:p w14:paraId="0E17A5EA" w14:textId="51712C06" w:rsidR="00FF5ED9" w:rsidRPr="00993E8F" w:rsidRDefault="00FF5ED9" w:rsidP="00AF60E6">
      <w:pPr>
        <w:spacing w:line="276" w:lineRule="auto"/>
      </w:pPr>
    </w:p>
    <w:p w14:paraId="29B72027" w14:textId="39124CC3" w:rsidR="00972C6D" w:rsidRPr="00993E8F" w:rsidRDefault="00972C6D" w:rsidP="00AF60E6">
      <w:pPr>
        <w:spacing w:after="0" w:line="276" w:lineRule="auto"/>
      </w:pPr>
      <w:r w:rsidRPr="00993E8F">
        <w:t>Vorschau</w:t>
      </w:r>
    </w:p>
    <w:p w14:paraId="71593AB4" w14:textId="77777777" w:rsidR="00972C6D" w:rsidRPr="00993E8F" w:rsidRDefault="00972C6D" w:rsidP="00AF60E6">
      <w:pPr>
        <w:spacing w:after="0" w:line="276" w:lineRule="auto"/>
      </w:pPr>
      <w:r w:rsidRPr="00993E8F">
        <w:t xml:space="preserve">Klicke auf "Vorschau" oder drücke "Alt + P", um das Vorschaufenster zu öffnen. Es zeigt das aktuelle Laserprojekt und enthält Informationen zur Schnittentfernung, zu schnellen Bewegungen und zur Gesamtzeitschätzung. Schnittlinien sind schwarz und nicht aktive Laserbewegungen sind rot. Du kannst die Anzeige der </w:t>
      </w:r>
      <w:r w:rsidRPr="00993E8F">
        <w:lastRenderedPageBreak/>
        <w:t>Durchquerungsbewegungen ein- oder ausschalten sowie die Schattierung nach Leistungsstufe wählen.</w:t>
      </w:r>
    </w:p>
    <w:p w14:paraId="072DF09F" w14:textId="77777777" w:rsidR="00972C6D" w:rsidRPr="00993E8F" w:rsidRDefault="00972C6D" w:rsidP="00AF60E6">
      <w:pPr>
        <w:spacing w:after="240" w:line="276" w:lineRule="auto"/>
      </w:pPr>
    </w:p>
    <w:p w14:paraId="0874C687" w14:textId="77777777" w:rsidR="00972C6D" w:rsidRPr="00993E8F" w:rsidRDefault="00972C6D" w:rsidP="00AF60E6">
      <w:pPr>
        <w:spacing w:after="0" w:line="276" w:lineRule="auto"/>
      </w:pPr>
      <w:r w:rsidRPr="00993E8F">
        <w:t>Rotary Setup</w:t>
      </w:r>
    </w:p>
    <w:p w14:paraId="02F0D674" w14:textId="77777777" w:rsidR="00972C6D" w:rsidRPr="00993E8F" w:rsidRDefault="00972C6D" w:rsidP="00AF60E6">
      <w:pPr>
        <w:spacing w:after="0" w:line="276" w:lineRule="auto"/>
      </w:pPr>
      <w:r w:rsidRPr="00993E8F">
        <w:t>Dadurch wird das Dialogfeld " Rotary Setup" geöffnet. Verwende diese Option, um einen Drehaufsatz einzurichten.</w:t>
      </w:r>
    </w:p>
    <w:p w14:paraId="6C5FD676" w14:textId="77777777" w:rsidR="00972C6D" w:rsidRPr="00993E8F" w:rsidRDefault="00972C6D" w:rsidP="00AF60E6">
      <w:pPr>
        <w:spacing w:after="240" w:line="276" w:lineRule="auto"/>
        <w:rPr>
          <w:b/>
        </w:rPr>
      </w:pPr>
    </w:p>
    <w:p w14:paraId="33B36129" w14:textId="773BF2B0" w:rsidR="00972C6D" w:rsidRPr="00993E8F" w:rsidRDefault="00972C6D" w:rsidP="00AF60E6">
      <w:pPr>
        <w:spacing w:after="240" w:line="276" w:lineRule="auto"/>
        <w:rPr>
          <w:b/>
        </w:rPr>
      </w:pPr>
      <w:r w:rsidRPr="00993E8F">
        <w:rPr>
          <w:b/>
        </w:rPr>
        <w:t>Menü Anordnen</w:t>
      </w:r>
    </w:p>
    <w:p w14:paraId="03A328DB" w14:textId="77777777" w:rsidR="00972C6D" w:rsidRPr="00993E8F" w:rsidRDefault="00972C6D" w:rsidP="00AF60E6">
      <w:pPr>
        <w:spacing w:after="0" w:line="276" w:lineRule="auto"/>
      </w:pPr>
      <w:r w:rsidRPr="00993E8F">
        <w:t>Gruppe</w:t>
      </w:r>
    </w:p>
    <w:p w14:paraId="25630D90" w14:textId="77777777" w:rsidR="00972C6D" w:rsidRPr="00993E8F" w:rsidRDefault="00972C6D" w:rsidP="00AF60E6">
      <w:pPr>
        <w:spacing w:after="0" w:line="276" w:lineRule="auto"/>
      </w:pPr>
      <w:r w:rsidRPr="00993E8F">
        <w:t>Klicke auf "Gruppieren" oder drücke "Strg + G", um die ausgewählten Objekte im Arbeitsbereich zu gruppieren.</w:t>
      </w:r>
    </w:p>
    <w:p w14:paraId="78C880A1" w14:textId="7A175AF8" w:rsidR="00FA24E7" w:rsidRDefault="00FA24E7" w:rsidP="00AF60E6">
      <w:pPr>
        <w:spacing w:line="276" w:lineRule="auto"/>
      </w:pPr>
    </w:p>
    <w:p w14:paraId="3BDD532D" w14:textId="4CE7EEFF" w:rsidR="00972C6D" w:rsidRPr="00993E8F" w:rsidRDefault="00972C6D" w:rsidP="00AF60E6">
      <w:pPr>
        <w:spacing w:after="0" w:line="276" w:lineRule="auto"/>
      </w:pPr>
      <w:r w:rsidRPr="00993E8F">
        <w:t>Gruppierung aufheben</w:t>
      </w:r>
    </w:p>
    <w:p w14:paraId="34CCB632" w14:textId="24888513" w:rsidR="00972C6D" w:rsidRPr="00993E8F" w:rsidRDefault="00972C6D" w:rsidP="00AF60E6">
      <w:pPr>
        <w:spacing w:after="0" w:line="276" w:lineRule="auto"/>
      </w:pPr>
      <w:r w:rsidRPr="00993E8F">
        <w:t>Klicke auf "Gruppierung aufheben" oder drücke "Strg + U", um die Gruppierung der ausgewählten Objekte im Arbeitsbereich aufzuheben.</w:t>
      </w:r>
    </w:p>
    <w:p w14:paraId="4710958E" w14:textId="77777777" w:rsidR="00FA24E7" w:rsidRDefault="00FA24E7" w:rsidP="00AF60E6">
      <w:pPr>
        <w:spacing w:after="240" w:line="276" w:lineRule="auto"/>
      </w:pPr>
    </w:p>
    <w:p w14:paraId="2C7675A1" w14:textId="6CE5CDAF" w:rsidR="00972C6D" w:rsidRPr="00993E8F" w:rsidRDefault="00972C6D" w:rsidP="00AF60E6">
      <w:pPr>
        <w:spacing w:after="0" w:line="276" w:lineRule="auto"/>
      </w:pPr>
      <w:r w:rsidRPr="00993E8F">
        <w:t>Horizontal spiegeln</w:t>
      </w:r>
    </w:p>
    <w:p w14:paraId="578B76AE" w14:textId="77777777" w:rsidR="00972C6D" w:rsidRPr="00993E8F" w:rsidRDefault="00972C6D" w:rsidP="00AF60E6">
      <w:pPr>
        <w:spacing w:after="0" w:line="276" w:lineRule="auto"/>
      </w:pPr>
      <w:r w:rsidRPr="00993E8F">
        <w:t>Klicke auf "Horizontal spiegeln" oder drücke "Strg + Umschalt + H", um die ausgewählten Objekte im Arbeitsbereich horizontal zu spiegeln.</w:t>
      </w:r>
    </w:p>
    <w:p w14:paraId="536AF893" w14:textId="77777777" w:rsidR="00FA24E7" w:rsidRDefault="00FA24E7" w:rsidP="00AF60E6">
      <w:pPr>
        <w:spacing w:after="240" w:line="276" w:lineRule="auto"/>
      </w:pPr>
    </w:p>
    <w:p w14:paraId="7F03C09A" w14:textId="61E2C34B" w:rsidR="00972C6D" w:rsidRPr="00993E8F" w:rsidRDefault="00972C6D" w:rsidP="00AF60E6">
      <w:pPr>
        <w:spacing w:after="0" w:line="276" w:lineRule="auto"/>
      </w:pPr>
      <w:r w:rsidRPr="00993E8F">
        <w:t>Vertikal spiegeln</w:t>
      </w:r>
    </w:p>
    <w:p w14:paraId="4E00D7AB" w14:textId="77777777" w:rsidR="00972C6D" w:rsidRPr="00993E8F" w:rsidRDefault="00972C6D" w:rsidP="00AF60E6">
      <w:pPr>
        <w:spacing w:after="0" w:line="276" w:lineRule="auto"/>
      </w:pPr>
      <w:r w:rsidRPr="00993E8F">
        <w:t>Klicke auf "Vertikal spiegeln" oder drücke "Strg + Umschalt + V", um die ausgewählten Objekte im Arbeitsbereich vertikal zu spiegeln.</w:t>
      </w:r>
    </w:p>
    <w:p w14:paraId="76672939" w14:textId="77777777" w:rsidR="00FA24E7" w:rsidRDefault="00FA24E7" w:rsidP="00AF60E6">
      <w:pPr>
        <w:spacing w:after="240" w:line="276" w:lineRule="auto"/>
      </w:pPr>
    </w:p>
    <w:p w14:paraId="76685D4F" w14:textId="0964ADAB" w:rsidR="00972C6D" w:rsidRPr="00993E8F" w:rsidRDefault="00972C6D" w:rsidP="00AF60E6">
      <w:pPr>
        <w:spacing w:after="0" w:line="276" w:lineRule="auto"/>
      </w:pPr>
      <w:r w:rsidRPr="00993E8F">
        <w:t>Ausrichten</w:t>
      </w:r>
    </w:p>
    <w:p w14:paraId="1CD09DA8" w14:textId="77777777" w:rsidR="00972C6D" w:rsidRPr="00993E8F" w:rsidRDefault="00972C6D" w:rsidP="00AF60E6">
      <w:pPr>
        <w:spacing w:after="0" w:line="276" w:lineRule="auto"/>
      </w:pPr>
      <w:r w:rsidRPr="00993E8F">
        <w:t>Klicke "Zentren ausrichten", um die Mittelpunkte der ausgewählten Objekte direkt übereinander zu platzieren.</w:t>
      </w:r>
    </w:p>
    <w:p w14:paraId="4120F859" w14:textId="77777777" w:rsidR="00FA24E7" w:rsidRDefault="00FA24E7" w:rsidP="00AF60E6">
      <w:pPr>
        <w:spacing w:after="240" w:line="276" w:lineRule="auto"/>
      </w:pPr>
    </w:p>
    <w:p w14:paraId="5FCB1B65" w14:textId="770620B0" w:rsidR="00972C6D" w:rsidRPr="00993E8F" w:rsidRDefault="00972C6D" w:rsidP="00AF60E6">
      <w:pPr>
        <w:spacing w:after="0" w:line="276" w:lineRule="auto"/>
      </w:pPr>
      <w:r w:rsidRPr="00993E8F">
        <w:t>Linksbündig</w:t>
      </w:r>
    </w:p>
    <w:p w14:paraId="0DE6D6EC" w14:textId="77777777" w:rsidR="00972C6D" w:rsidRPr="00993E8F" w:rsidRDefault="00972C6D" w:rsidP="00AF60E6">
      <w:pPr>
        <w:spacing w:after="0" w:line="276" w:lineRule="auto"/>
      </w:pPr>
      <w:r w:rsidRPr="00993E8F">
        <w:t>Klicke auf "Links ausrichten" oder drücke "Strg + Umschalt + Pfeil nach links", um die ausgewählten Objekte im Arbeitsbereich nach links auszurichten.</w:t>
      </w:r>
    </w:p>
    <w:p w14:paraId="457386C4" w14:textId="77777777" w:rsidR="00FA24E7" w:rsidRDefault="00FA24E7" w:rsidP="00AF60E6">
      <w:pPr>
        <w:spacing w:after="240" w:line="276" w:lineRule="auto"/>
      </w:pPr>
    </w:p>
    <w:p w14:paraId="2094A20A" w14:textId="6D613678" w:rsidR="00972C6D" w:rsidRPr="00993E8F" w:rsidRDefault="00972C6D" w:rsidP="00AF60E6">
      <w:pPr>
        <w:spacing w:after="0" w:line="276" w:lineRule="auto"/>
      </w:pPr>
      <w:r w:rsidRPr="00993E8F">
        <w:t>Rechts ausrichten</w:t>
      </w:r>
    </w:p>
    <w:p w14:paraId="01191428" w14:textId="77777777" w:rsidR="00972C6D" w:rsidRPr="00993E8F" w:rsidRDefault="00972C6D" w:rsidP="00AF60E6">
      <w:pPr>
        <w:spacing w:after="0" w:line="276" w:lineRule="auto"/>
      </w:pPr>
      <w:r w:rsidRPr="00993E8F">
        <w:t>Klicke auf "Rechts ausrichten" oder drücke "Strg + Umschalt + Rechtspfeil", um die ausgewählten Objekte im Arbeitsbereich rechts auszurichten.</w:t>
      </w:r>
    </w:p>
    <w:p w14:paraId="01F890C1" w14:textId="77777777" w:rsidR="00FA24E7" w:rsidRDefault="00FA24E7" w:rsidP="00AF60E6">
      <w:pPr>
        <w:spacing w:after="240" w:line="276" w:lineRule="auto"/>
      </w:pPr>
    </w:p>
    <w:p w14:paraId="02EC6596" w14:textId="0690F44B" w:rsidR="00972C6D" w:rsidRPr="00993E8F" w:rsidRDefault="00972C6D" w:rsidP="00AF60E6">
      <w:pPr>
        <w:spacing w:after="0" w:line="276" w:lineRule="auto"/>
      </w:pPr>
      <w:r w:rsidRPr="00993E8F">
        <w:lastRenderedPageBreak/>
        <w:t>Oben ausrichten</w:t>
      </w:r>
    </w:p>
    <w:p w14:paraId="4201DBAC" w14:textId="77777777" w:rsidR="00972C6D" w:rsidRPr="00993E8F" w:rsidRDefault="00972C6D" w:rsidP="00AF60E6">
      <w:pPr>
        <w:spacing w:after="0" w:line="276" w:lineRule="auto"/>
      </w:pPr>
      <w:r w:rsidRPr="00993E8F">
        <w:t>Klicke auf "Oben ausrichten" oder drücke "Strg + Umschalt + Aufwärtspfeil", um die ausgewählten Objekte im Arbeitsbereich nach oben auszurichten.</w:t>
      </w:r>
    </w:p>
    <w:p w14:paraId="11BA538B" w14:textId="77777777" w:rsidR="00FA24E7" w:rsidRDefault="00FA24E7" w:rsidP="00AF60E6">
      <w:pPr>
        <w:spacing w:after="240" w:line="276" w:lineRule="auto"/>
      </w:pPr>
    </w:p>
    <w:p w14:paraId="49D79968" w14:textId="76D9846D" w:rsidR="00972C6D" w:rsidRPr="00993E8F" w:rsidRDefault="00972C6D" w:rsidP="00AF60E6">
      <w:pPr>
        <w:spacing w:after="0" w:line="276" w:lineRule="auto"/>
      </w:pPr>
      <w:r w:rsidRPr="00993E8F">
        <w:t>Unten ausrichten</w:t>
      </w:r>
    </w:p>
    <w:p w14:paraId="6F2505D1" w14:textId="77777777" w:rsidR="00972C6D" w:rsidRPr="00993E8F" w:rsidRDefault="00972C6D" w:rsidP="00AF60E6">
      <w:pPr>
        <w:spacing w:after="0" w:line="276" w:lineRule="auto"/>
      </w:pPr>
      <w:r w:rsidRPr="00993E8F">
        <w:t>Klicke auf "Unten ausrichten" oder drücke „Strg + Umschalt + Abwärtspfeil", um die ausgewählten Objekte im Arbeitsbereich unten auszurichten.</w:t>
      </w:r>
    </w:p>
    <w:p w14:paraId="2F79EFF9" w14:textId="77777777" w:rsidR="00FA24E7" w:rsidRDefault="00FA24E7" w:rsidP="00AF60E6">
      <w:pPr>
        <w:spacing w:after="240" w:line="276" w:lineRule="auto"/>
      </w:pPr>
    </w:p>
    <w:p w14:paraId="60562F1D" w14:textId="4BEAF539" w:rsidR="00972C6D" w:rsidRPr="00993E8F" w:rsidRDefault="00972C6D" w:rsidP="00AF60E6">
      <w:pPr>
        <w:spacing w:after="0" w:line="276" w:lineRule="auto"/>
      </w:pPr>
      <w:r w:rsidRPr="00993E8F">
        <w:t>H-Center ausrichten</w:t>
      </w:r>
    </w:p>
    <w:p w14:paraId="655A4DC4" w14:textId="77777777" w:rsidR="00972C6D" w:rsidRPr="00993E8F" w:rsidRDefault="00972C6D" w:rsidP="00AF60E6">
      <w:pPr>
        <w:spacing w:after="0" w:line="276" w:lineRule="auto"/>
      </w:pPr>
      <w:r w:rsidRPr="00993E8F">
        <w:t>Klicke auf "H-Center ausrichten", um die ausgewählten Objekte im Arbeitsbereich an der Mitte der horizontalen Ebene auszurichten.</w:t>
      </w:r>
    </w:p>
    <w:p w14:paraId="3193B1B3" w14:textId="77777777" w:rsidR="00FA24E7" w:rsidRDefault="00FA24E7" w:rsidP="00AF60E6">
      <w:pPr>
        <w:spacing w:after="240" w:line="276" w:lineRule="auto"/>
      </w:pPr>
    </w:p>
    <w:p w14:paraId="76A6AD2F" w14:textId="55337170" w:rsidR="00972C6D" w:rsidRPr="00993E8F" w:rsidRDefault="00972C6D" w:rsidP="00AF60E6">
      <w:pPr>
        <w:spacing w:after="0" w:line="276" w:lineRule="auto"/>
      </w:pPr>
      <w:r w:rsidRPr="00993E8F">
        <w:t>V-Center ausrichten</w:t>
      </w:r>
    </w:p>
    <w:p w14:paraId="734ECB66" w14:textId="77777777" w:rsidR="00972C6D" w:rsidRPr="00993E8F" w:rsidRDefault="00972C6D" w:rsidP="00AF60E6">
      <w:pPr>
        <w:spacing w:after="0" w:line="276" w:lineRule="auto"/>
      </w:pPr>
      <w:r w:rsidRPr="00993E8F">
        <w:t>Klicke auf "V-Center ausrichten", um die ausgewählten Objekte im Arbeitsbereich an der Mitte der vertikalen Ebene auszurichten.</w:t>
      </w:r>
    </w:p>
    <w:p w14:paraId="130DD2DB" w14:textId="77777777" w:rsidR="00FA24E7" w:rsidRDefault="00FA24E7" w:rsidP="00AF60E6">
      <w:pPr>
        <w:spacing w:after="240" w:line="276" w:lineRule="auto"/>
      </w:pPr>
    </w:p>
    <w:p w14:paraId="4DF8BFDD" w14:textId="018CD681" w:rsidR="00972C6D" w:rsidRPr="00993E8F" w:rsidRDefault="00972C6D" w:rsidP="00AF60E6">
      <w:pPr>
        <w:spacing w:after="0" w:line="276" w:lineRule="auto"/>
      </w:pPr>
      <w:r w:rsidRPr="00993E8F">
        <w:t>Verteilen</w:t>
      </w:r>
    </w:p>
    <w:p w14:paraId="5AE56F6E" w14:textId="77777777" w:rsidR="00972C6D" w:rsidRPr="00993E8F" w:rsidRDefault="00972C6D" w:rsidP="00AF60E6">
      <w:pPr>
        <w:spacing w:after="0" w:line="276" w:lineRule="auto"/>
      </w:pPr>
      <w:r w:rsidRPr="00993E8F">
        <w:t>Bewegen Sie H-zusammen</w:t>
      </w:r>
    </w:p>
    <w:p w14:paraId="2EF0A940" w14:textId="77777777" w:rsidR="00972C6D" w:rsidRPr="00993E8F" w:rsidRDefault="00972C6D" w:rsidP="00AF60E6">
      <w:pPr>
        <w:spacing w:after="240" w:line="276" w:lineRule="auto"/>
      </w:pPr>
      <w:r w:rsidRPr="00993E8F">
        <w:t>Klicke auf "H-zusammen", um Formen wie "Verteilen" zu verschieben, aber Formen zusammenzuhalten</w:t>
      </w:r>
    </w:p>
    <w:p w14:paraId="6501EA2C" w14:textId="77777777" w:rsidR="00972C6D" w:rsidRPr="00993E8F" w:rsidRDefault="00972C6D" w:rsidP="00AF60E6">
      <w:pPr>
        <w:spacing w:after="0" w:line="276" w:lineRule="auto"/>
      </w:pPr>
      <w:r w:rsidRPr="00993E8F">
        <w:t>Bewegen Sie V-zusammen</w:t>
      </w:r>
    </w:p>
    <w:p w14:paraId="158190D3" w14:textId="77777777" w:rsidR="00972C6D" w:rsidRPr="00993E8F" w:rsidRDefault="00972C6D" w:rsidP="00AF60E6">
      <w:pPr>
        <w:spacing w:after="0" w:line="276" w:lineRule="auto"/>
      </w:pPr>
      <w:r w:rsidRPr="00993E8F">
        <w:t>Klicke auf "V-zusammen", um Formen wie "Verteilen" zu verschieben, aber Formen zusammenzuhalten</w:t>
      </w:r>
    </w:p>
    <w:p w14:paraId="48B63114" w14:textId="77777777" w:rsidR="00755626" w:rsidRDefault="00755626" w:rsidP="00AF60E6">
      <w:pPr>
        <w:spacing w:after="240" w:line="276" w:lineRule="auto"/>
      </w:pPr>
    </w:p>
    <w:p w14:paraId="08DA583B" w14:textId="45FE52AB" w:rsidR="00972C6D" w:rsidRPr="00993E8F" w:rsidRDefault="00972C6D" w:rsidP="00AF60E6">
      <w:pPr>
        <w:spacing w:after="0" w:line="276" w:lineRule="auto"/>
      </w:pPr>
      <w:r w:rsidRPr="00993E8F">
        <w:t>Wechseln Sie zur Seitenmitte</w:t>
      </w:r>
    </w:p>
    <w:p w14:paraId="3B779531" w14:textId="77777777" w:rsidR="00972C6D" w:rsidRPr="00993E8F" w:rsidRDefault="00972C6D" w:rsidP="00AF60E6">
      <w:pPr>
        <w:spacing w:after="0" w:line="276" w:lineRule="auto"/>
      </w:pPr>
      <w:r w:rsidRPr="00993E8F">
        <w:t>Klicke darauf, um ausgewählte Objekte in die Mitte der Seite zu verschieben</w:t>
      </w:r>
    </w:p>
    <w:p w14:paraId="4DA3C6C8" w14:textId="77777777" w:rsidR="00755626" w:rsidRDefault="00755626" w:rsidP="00AF60E6">
      <w:pPr>
        <w:spacing w:after="240" w:line="276" w:lineRule="auto"/>
      </w:pPr>
    </w:p>
    <w:p w14:paraId="16444824" w14:textId="216227F6" w:rsidR="00972C6D" w:rsidRPr="00993E8F" w:rsidRDefault="00972C6D" w:rsidP="00AF60E6">
      <w:pPr>
        <w:spacing w:after="0" w:line="276" w:lineRule="auto"/>
      </w:pPr>
      <w:r w:rsidRPr="00993E8F">
        <w:t>Gehe nach links oben</w:t>
      </w:r>
    </w:p>
    <w:p w14:paraId="549043B3" w14:textId="77777777" w:rsidR="00972C6D" w:rsidRPr="00993E8F" w:rsidRDefault="00972C6D" w:rsidP="00AF60E6">
      <w:pPr>
        <w:spacing w:after="0" w:line="276" w:lineRule="auto"/>
      </w:pPr>
      <w:r w:rsidRPr="00993E8F">
        <w:t>Klicke darauf, um ausgewählte Objekte nach links oben auf der Seite zu verschieben.</w:t>
      </w:r>
    </w:p>
    <w:p w14:paraId="39CA08D1" w14:textId="77777777" w:rsidR="00755626" w:rsidRDefault="00755626" w:rsidP="00AF60E6">
      <w:pPr>
        <w:spacing w:after="240" w:line="276" w:lineRule="auto"/>
      </w:pPr>
    </w:p>
    <w:p w14:paraId="423F71C6" w14:textId="226FE5A7" w:rsidR="00972C6D" w:rsidRPr="00993E8F" w:rsidRDefault="00972C6D" w:rsidP="00AF60E6">
      <w:pPr>
        <w:spacing w:after="0" w:line="276" w:lineRule="auto"/>
      </w:pPr>
      <w:r w:rsidRPr="00993E8F">
        <w:t>Gehe nach rechts oben</w:t>
      </w:r>
    </w:p>
    <w:p w14:paraId="16FC96E5" w14:textId="77777777" w:rsidR="00972C6D" w:rsidRPr="00993E8F" w:rsidRDefault="00972C6D" w:rsidP="00AF60E6">
      <w:pPr>
        <w:spacing w:after="0" w:line="276" w:lineRule="auto"/>
      </w:pPr>
      <w:r w:rsidRPr="00993E8F">
        <w:t>Klicke darauf, um ausgewählte Objekte nach rechts oben auf der Seite zu verschieben.</w:t>
      </w:r>
    </w:p>
    <w:p w14:paraId="18F376C7" w14:textId="73790F3E" w:rsidR="001561CF" w:rsidRPr="00993E8F" w:rsidRDefault="001561CF" w:rsidP="00AF60E6">
      <w:pPr>
        <w:spacing w:line="276" w:lineRule="auto"/>
      </w:pPr>
    </w:p>
    <w:p w14:paraId="659AFA89" w14:textId="092CDBA8" w:rsidR="00972C6D" w:rsidRPr="00993E8F" w:rsidRDefault="00972C6D" w:rsidP="00AF60E6">
      <w:pPr>
        <w:spacing w:after="0" w:line="276" w:lineRule="auto"/>
      </w:pPr>
      <w:r w:rsidRPr="00993E8F">
        <w:t>Gehe nach links unten</w:t>
      </w:r>
    </w:p>
    <w:p w14:paraId="058A3C9B" w14:textId="77777777" w:rsidR="00972C6D" w:rsidRPr="00993E8F" w:rsidRDefault="00972C6D" w:rsidP="00AF60E6">
      <w:pPr>
        <w:spacing w:after="0" w:line="276" w:lineRule="auto"/>
      </w:pPr>
      <w:r w:rsidRPr="00993E8F">
        <w:t>Klicke darauf, um ausgewählte Objekte nach links unten auf der Seite zu verschieben.</w:t>
      </w:r>
    </w:p>
    <w:p w14:paraId="064AFA2C" w14:textId="77777777" w:rsidR="00755626" w:rsidRDefault="00755626" w:rsidP="00AF60E6">
      <w:pPr>
        <w:spacing w:after="240" w:line="276" w:lineRule="auto"/>
      </w:pPr>
    </w:p>
    <w:p w14:paraId="75D6E13C" w14:textId="1B8CDEC5" w:rsidR="00972C6D" w:rsidRPr="00993E8F" w:rsidRDefault="00972C6D" w:rsidP="00AF60E6">
      <w:pPr>
        <w:spacing w:after="0" w:line="276" w:lineRule="auto"/>
      </w:pPr>
      <w:r w:rsidRPr="00993E8F">
        <w:lastRenderedPageBreak/>
        <w:t>Gehe nach rechts unten</w:t>
      </w:r>
    </w:p>
    <w:p w14:paraId="4F8BB5FA" w14:textId="77777777" w:rsidR="00972C6D" w:rsidRPr="00993E8F" w:rsidRDefault="00972C6D" w:rsidP="00AF60E6">
      <w:pPr>
        <w:spacing w:after="0" w:line="276" w:lineRule="auto"/>
      </w:pPr>
      <w:r w:rsidRPr="00993E8F">
        <w:t>Klicke darauf, um ausgewählte Objekte nach rechts unten auf der Seite zu verschieben.</w:t>
      </w:r>
    </w:p>
    <w:p w14:paraId="028519FA" w14:textId="77777777" w:rsidR="00755626" w:rsidRDefault="00755626" w:rsidP="00AF60E6">
      <w:pPr>
        <w:spacing w:after="240" w:line="276" w:lineRule="auto"/>
      </w:pPr>
    </w:p>
    <w:p w14:paraId="5206E504" w14:textId="11A50387" w:rsidR="00972C6D" w:rsidRPr="00993E8F" w:rsidRDefault="00972C6D" w:rsidP="00AF60E6">
      <w:pPr>
        <w:spacing w:after="0" w:line="276" w:lineRule="auto"/>
      </w:pPr>
      <w:r w:rsidRPr="00993E8F">
        <w:t>Raster Anordnung</w:t>
      </w:r>
    </w:p>
    <w:p w14:paraId="6D8C9BF9" w14:textId="7D561498" w:rsidR="00972C6D" w:rsidRPr="00993E8F" w:rsidRDefault="00972C6D" w:rsidP="00AF60E6">
      <w:pPr>
        <w:spacing w:after="0" w:line="276" w:lineRule="auto"/>
      </w:pPr>
      <w:r w:rsidRPr="00993E8F">
        <w:t>Klicke auf " Raster Anordnung", um ein Raster von Objekten im Arbeitsbereich zu erstellen. Ein Fenster wird geöffnet, indem du die Parameter für das Raster eingeben kannst.</w:t>
      </w:r>
    </w:p>
    <w:p w14:paraId="58FCC325" w14:textId="2780E242" w:rsidR="00755626" w:rsidRDefault="00755626" w:rsidP="00AF60E6">
      <w:pPr>
        <w:spacing w:line="276" w:lineRule="auto"/>
      </w:pPr>
    </w:p>
    <w:p w14:paraId="46489146" w14:textId="25FF94D0" w:rsidR="00972C6D" w:rsidRPr="00993E8F" w:rsidRDefault="00972C6D" w:rsidP="00AF60E6">
      <w:pPr>
        <w:spacing w:after="0" w:line="276" w:lineRule="auto"/>
      </w:pPr>
      <w:r w:rsidRPr="00993E8F">
        <w:t>Kreisförmige Anordnung</w:t>
      </w:r>
    </w:p>
    <w:p w14:paraId="68FA00F8" w14:textId="77777777" w:rsidR="00972C6D" w:rsidRPr="00993E8F" w:rsidRDefault="00972C6D" w:rsidP="00AF60E6">
      <w:pPr>
        <w:spacing w:after="0" w:line="276" w:lineRule="auto"/>
      </w:pPr>
      <w:r w:rsidRPr="00993E8F">
        <w:t>Klicke auf " Kreisförmige Anordnung ", um Objekte in einem Kreis im Arbeitsbereich zu erstellen. Ein Fenster wird geöffnet, in den du die Parameter für die Anordnung eingeben kannst.</w:t>
      </w:r>
    </w:p>
    <w:p w14:paraId="3429A83B" w14:textId="77777777" w:rsidR="00755626" w:rsidRDefault="00755626" w:rsidP="00AF60E6">
      <w:pPr>
        <w:spacing w:after="240" w:line="276" w:lineRule="auto"/>
      </w:pPr>
    </w:p>
    <w:p w14:paraId="6BA9A4DC" w14:textId="70DB9D2D" w:rsidR="00972C6D" w:rsidRPr="00993E8F" w:rsidRDefault="00972C6D" w:rsidP="00AF60E6">
      <w:pPr>
        <w:spacing w:after="0" w:line="276" w:lineRule="auto"/>
      </w:pPr>
      <w:r w:rsidRPr="00993E8F">
        <w:t>In Reihenfolge der Auslösung nach vorne schieben</w:t>
      </w:r>
    </w:p>
    <w:p w14:paraId="66267006" w14:textId="77777777" w:rsidR="00972C6D" w:rsidRPr="00993E8F" w:rsidRDefault="00972C6D" w:rsidP="00AF60E6">
      <w:pPr>
        <w:spacing w:after="0" w:line="276" w:lineRule="auto"/>
      </w:pPr>
      <w:r w:rsidRPr="00993E8F">
        <w:t xml:space="preserve">Klicke auf " In Reihenfolge der Auslösung nach vorne schieben " oder verwende die Taste "Bild auf", um das ausgewählte Objekt in der Zeichenreihenfolge um eine Ebene nach oben zu verschieben. </w:t>
      </w:r>
    </w:p>
    <w:p w14:paraId="00E01619" w14:textId="77777777" w:rsidR="00755626" w:rsidRDefault="00755626" w:rsidP="00AF60E6">
      <w:pPr>
        <w:spacing w:after="240" w:line="276" w:lineRule="auto"/>
      </w:pPr>
    </w:p>
    <w:p w14:paraId="22471501" w14:textId="7AA401A5" w:rsidR="00972C6D" w:rsidRPr="00993E8F" w:rsidRDefault="00972C6D" w:rsidP="00AF60E6">
      <w:pPr>
        <w:spacing w:after="0" w:line="276" w:lineRule="auto"/>
      </w:pPr>
      <w:r w:rsidRPr="00993E8F">
        <w:t>In Ziehreihenfolge nach hinten drücken</w:t>
      </w:r>
    </w:p>
    <w:p w14:paraId="1BFD7C57" w14:textId="77777777" w:rsidR="00972C6D" w:rsidRPr="00993E8F" w:rsidRDefault="00972C6D" w:rsidP="00AF60E6">
      <w:pPr>
        <w:spacing w:after="0" w:line="276" w:lineRule="auto"/>
      </w:pPr>
      <w:r w:rsidRPr="00993E8F">
        <w:t>Klicke auf " In Ziehreihenfolge nach hinten drücken" oder verwende die Taste "Bild ab", um das ausgewählte Objekt in der Zeichenreihenfolge um eine Ebene nach unten zu verschieben. "Strg-PgDn" oder "Strg-PgUp" schiebt ein Objekt in der Ebene ganz nach unten oder ganz nach oben.</w:t>
      </w:r>
    </w:p>
    <w:p w14:paraId="47FEEF14" w14:textId="77777777" w:rsidR="00755626" w:rsidRDefault="00755626" w:rsidP="00AF60E6">
      <w:pPr>
        <w:spacing w:after="240" w:line="276" w:lineRule="auto"/>
      </w:pPr>
    </w:p>
    <w:p w14:paraId="6A74007E" w14:textId="68DB815E" w:rsidR="00972C6D" w:rsidRPr="00993E8F" w:rsidRDefault="00972C6D" w:rsidP="00AF60E6">
      <w:pPr>
        <w:spacing w:after="0" w:line="276" w:lineRule="auto"/>
      </w:pPr>
      <w:r w:rsidRPr="00993E8F">
        <w:t>Break Apart</w:t>
      </w:r>
    </w:p>
    <w:p w14:paraId="7F43DDDA" w14:textId="77777777" w:rsidR="00972C6D" w:rsidRPr="00993E8F" w:rsidRDefault="00972C6D" w:rsidP="00AF60E6">
      <w:pPr>
        <w:spacing w:after="0" w:line="276" w:lineRule="auto"/>
      </w:pPr>
      <w:r w:rsidRPr="00993E8F">
        <w:t>Klicke auf " Break Apart", um das ausgewählte Objekt in einzelne Teile zu zerlegen.</w:t>
      </w:r>
    </w:p>
    <w:p w14:paraId="69A2EC9A" w14:textId="77777777" w:rsidR="00972C6D" w:rsidRPr="00993E8F" w:rsidRDefault="00972C6D" w:rsidP="00AF60E6">
      <w:pPr>
        <w:spacing w:after="240" w:line="276" w:lineRule="auto"/>
      </w:pPr>
    </w:p>
    <w:p w14:paraId="1EB79A34" w14:textId="77777777" w:rsidR="00972C6D" w:rsidRPr="00993E8F" w:rsidRDefault="00972C6D" w:rsidP="00AF60E6">
      <w:pPr>
        <w:spacing w:after="240" w:line="276" w:lineRule="auto"/>
        <w:rPr>
          <w:b/>
        </w:rPr>
      </w:pPr>
      <w:r w:rsidRPr="00993E8F">
        <w:rPr>
          <w:b/>
        </w:rPr>
        <w:t>Menü Fenster</w:t>
      </w:r>
    </w:p>
    <w:p w14:paraId="04A38666" w14:textId="77777777" w:rsidR="00972C6D" w:rsidRPr="00993E8F" w:rsidRDefault="00972C6D" w:rsidP="00AF60E6">
      <w:pPr>
        <w:spacing w:after="0" w:line="276" w:lineRule="auto"/>
      </w:pPr>
      <w:r w:rsidRPr="00993E8F">
        <w:t>Auf Standardlayout zurücksetzen</w:t>
      </w:r>
    </w:p>
    <w:p w14:paraId="1067B1CD" w14:textId="77777777" w:rsidR="00972C6D" w:rsidRPr="00993E8F" w:rsidRDefault="00972C6D" w:rsidP="00AF60E6">
      <w:pPr>
        <w:spacing w:after="0" w:line="276" w:lineRule="auto"/>
      </w:pPr>
      <w:r w:rsidRPr="00993E8F">
        <w:t>Um die Fenster und Menüs wieder auf das ursprüngliche Standardlayout zurückzusetzen, klicke auf "Auf Standardlayout zurücksetzen". Im Menü "Fenster" kannst du Fenster und Menüs ein- oder ausschalten.</w:t>
      </w:r>
    </w:p>
    <w:p w14:paraId="751CC888" w14:textId="77777777" w:rsidR="00972C6D" w:rsidRPr="00993E8F" w:rsidRDefault="00972C6D" w:rsidP="00AF60E6">
      <w:pPr>
        <w:spacing w:after="240" w:line="276" w:lineRule="auto"/>
      </w:pPr>
    </w:p>
    <w:p w14:paraId="2F492829" w14:textId="77777777" w:rsidR="00AF60E6" w:rsidRDefault="00AF60E6">
      <w:pPr>
        <w:rPr>
          <w:b/>
        </w:rPr>
      </w:pPr>
      <w:r>
        <w:rPr>
          <w:b/>
        </w:rPr>
        <w:br w:type="page"/>
      </w:r>
    </w:p>
    <w:p w14:paraId="6C45F90C" w14:textId="134092B7" w:rsidR="00972C6D" w:rsidRPr="00993E8F" w:rsidRDefault="00972C6D" w:rsidP="00AF60E6">
      <w:pPr>
        <w:spacing w:after="240" w:line="276" w:lineRule="auto"/>
        <w:rPr>
          <w:b/>
        </w:rPr>
      </w:pPr>
      <w:r w:rsidRPr="00993E8F">
        <w:rPr>
          <w:b/>
        </w:rPr>
        <w:lastRenderedPageBreak/>
        <w:t>Zeichenwerkzeuge</w:t>
      </w:r>
    </w:p>
    <w:p w14:paraId="2A840BA7" w14:textId="77777777" w:rsidR="00BC0649" w:rsidRPr="00993E8F" w:rsidRDefault="00BC0649" w:rsidP="00AF60E6">
      <w:pPr>
        <w:spacing w:after="240" w:line="276" w:lineRule="auto"/>
      </w:pPr>
      <w:r w:rsidRPr="00993E8F">
        <w:rPr>
          <w:noProof/>
          <w:lang w:eastAsia="de-DE"/>
        </w:rPr>
        <w:drawing>
          <wp:inline distT="0" distB="0" distL="0" distR="0" wp14:anchorId="6F4097CF" wp14:editId="1C0CE62C">
            <wp:extent cx="2476500" cy="320040"/>
            <wp:effectExtent l="0" t="0" r="0" b="3810"/>
            <wp:docPr id="27" name="Grafik 27" descr="Cre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onToo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320040"/>
                    </a:xfrm>
                    <a:prstGeom prst="rect">
                      <a:avLst/>
                    </a:prstGeom>
                    <a:noFill/>
                    <a:ln>
                      <a:noFill/>
                    </a:ln>
                  </pic:spPr>
                </pic:pic>
              </a:graphicData>
            </a:graphic>
          </wp:inline>
        </w:drawing>
      </w:r>
    </w:p>
    <w:p w14:paraId="128A9A57" w14:textId="0F50D18F" w:rsidR="00972C6D" w:rsidRPr="00993E8F" w:rsidRDefault="00972C6D" w:rsidP="00AF60E6">
      <w:pPr>
        <w:spacing w:after="240" w:line="276" w:lineRule="auto"/>
      </w:pPr>
      <w:r w:rsidRPr="00993E8F">
        <w:t>Die Werkzeuge zum Erstellen von Formen sind die grundlegenden Methoden zum Erstellen von Inhalten in LightBurn, zusammen mit dem Auswahlwerkzeug und dem Werkzeug "Zum Positionieren klicken".</w:t>
      </w:r>
    </w:p>
    <w:p w14:paraId="3D8FA70B" w14:textId="77777777" w:rsidR="00972C6D" w:rsidRPr="00993E8F" w:rsidRDefault="00972C6D" w:rsidP="00AF60E6">
      <w:pPr>
        <w:spacing w:after="240" w:line="276" w:lineRule="auto"/>
      </w:pPr>
      <w:r w:rsidRPr="00993E8F">
        <w:t>Die Werkzeuge sind:</w:t>
      </w:r>
    </w:p>
    <w:p w14:paraId="4B083387" w14:textId="2F6F628D" w:rsidR="00972C6D" w:rsidRPr="00993E8F" w:rsidRDefault="00972C6D" w:rsidP="00AF60E6">
      <w:pPr>
        <w:spacing w:after="0" w:line="276" w:lineRule="auto"/>
      </w:pPr>
      <w:r w:rsidRPr="00993E8F">
        <w:t>Auswahlwerkzeug</w:t>
      </w:r>
    </w:p>
    <w:p w14:paraId="14AD966A" w14:textId="77777777" w:rsidR="00972C6D" w:rsidRPr="00993E8F" w:rsidRDefault="00972C6D" w:rsidP="00AF60E6">
      <w:pPr>
        <w:spacing w:after="0" w:line="276" w:lineRule="auto"/>
      </w:pPr>
      <w:r w:rsidRPr="00993E8F">
        <w:t>Du wirst dieses Tool wahrscheinlich sehr häufig verwenden. Mit dem Auswahlpfeil kannst du auswählen, welche Elemente in Ihrem Arbeitsbereich du ändern möchtest. Die Auswahl erfolgt in LightBurn auf verschiedene Arten.</w:t>
      </w:r>
    </w:p>
    <w:p w14:paraId="60D2CA9E" w14:textId="77777777" w:rsidR="00551788" w:rsidRDefault="00551788" w:rsidP="00AF60E6">
      <w:pPr>
        <w:spacing w:after="240" w:line="276" w:lineRule="auto"/>
      </w:pPr>
    </w:p>
    <w:p w14:paraId="03C3994E" w14:textId="723E731B" w:rsidR="00972C6D" w:rsidRPr="00993E8F" w:rsidRDefault="00972C6D" w:rsidP="00551788">
      <w:pPr>
        <w:spacing w:after="0" w:line="276" w:lineRule="auto"/>
      </w:pPr>
      <w:r w:rsidRPr="00993E8F">
        <w:t>Klicke mit dem Auswahlwerkzeug auf das Objekt</w:t>
      </w:r>
    </w:p>
    <w:p w14:paraId="01DCF837" w14:textId="5493E4CD" w:rsidR="00972C6D" w:rsidRDefault="00972C6D" w:rsidP="00551788">
      <w:pPr>
        <w:spacing w:after="0" w:line="276" w:lineRule="auto"/>
      </w:pPr>
      <w:r w:rsidRPr="00993E8F">
        <w:t>Zeige auf den Umriss einer Form und klicke mit der linken Maustaste, um es auszuwählen. Die Form ändert sich von fest zu einem animierten Strichmuster. An diesem Muster kannst du verschiedene Dinge erkennen:</w:t>
      </w:r>
    </w:p>
    <w:p w14:paraId="48BD7D64" w14:textId="77777777" w:rsidR="00551788" w:rsidRPr="00993E8F" w:rsidRDefault="00551788" w:rsidP="00551788">
      <w:pPr>
        <w:spacing w:after="0" w:line="276" w:lineRule="auto"/>
      </w:pPr>
    </w:p>
    <w:p w14:paraId="152B1646" w14:textId="4027419E" w:rsidR="00972C6D" w:rsidRPr="00993E8F" w:rsidRDefault="00A70B9C" w:rsidP="00AF60E6">
      <w:pPr>
        <w:spacing w:after="240" w:line="276" w:lineRule="auto"/>
        <w:jc w:val="center"/>
      </w:pPr>
      <w:r w:rsidRPr="00993E8F">
        <w:rPr>
          <w:noProof/>
          <w:lang w:eastAsia="de-DE"/>
        </w:rPr>
        <w:drawing>
          <wp:inline distT="0" distB="0" distL="0" distR="0" wp14:anchorId="3D0D3373" wp14:editId="3E7B8F94">
            <wp:extent cx="3352800" cy="1283841"/>
            <wp:effectExtent l="0" t="0" r="0" b="0"/>
            <wp:docPr id="28" name="Grafik 28" descr="Auswahl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swahlmu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5528" cy="1288715"/>
                    </a:xfrm>
                    <a:prstGeom prst="rect">
                      <a:avLst/>
                    </a:prstGeom>
                    <a:noFill/>
                    <a:ln>
                      <a:noFill/>
                    </a:ln>
                  </pic:spPr>
                </pic:pic>
              </a:graphicData>
            </a:graphic>
          </wp:inline>
        </w:drawing>
      </w:r>
    </w:p>
    <w:p w14:paraId="31022911" w14:textId="77777777" w:rsidR="00972C6D" w:rsidRPr="00993E8F" w:rsidRDefault="00972C6D" w:rsidP="00AF60E6">
      <w:pPr>
        <w:spacing w:after="240" w:line="276" w:lineRule="auto"/>
      </w:pPr>
      <w:r w:rsidRPr="00993E8F">
        <w:t>Der Kreis links ist nicht ausgewählt. Der Kreis in der Mitte ist ausgewählt und es handelt sich um eine einfache Form, da das Muster in einfachen Strichen dargestellt ist. Die beiden Kreise rechts sind gruppiert sichtbar, da das Muster eine Kombination aus Punkten und Strichen ist.</w:t>
      </w:r>
    </w:p>
    <w:p w14:paraId="5E42DDDB" w14:textId="77777777" w:rsidR="00972C6D" w:rsidRPr="00993E8F" w:rsidRDefault="00972C6D" w:rsidP="00AF60E6">
      <w:pPr>
        <w:spacing w:after="240" w:line="276" w:lineRule="auto"/>
      </w:pPr>
      <w:r w:rsidRPr="00993E8F">
        <w:t>Die Pfeile zeigen die Richtung an, in die das Objekt verschoben oder gedreht werden soll.</w:t>
      </w:r>
    </w:p>
    <w:p w14:paraId="047E8193" w14:textId="77777777" w:rsidR="00972C6D" w:rsidRPr="00993E8F" w:rsidRDefault="00972C6D" w:rsidP="00AF60E6">
      <w:pPr>
        <w:spacing w:after="240" w:line="276" w:lineRule="auto"/>
      </w:pPr>
      <w:r w:rsidRPr="00993E8F">
        <w:t>Um die aktuelle Auswahl zu deaktivieren, klicke mit der linken Maustaste auf eine freie Fläche der Zeichnung oder drücke die Esc-Taste.</w:t>
      </w:r>
    </w:p>
    <w:p w14:paraId="62B35DDA" w14:textId="77777777" w:rsidR="00972C6D" w:rsidRPr="00993E8F" w:rsidRDefault="00972C6D" w:rsidP="00AF60E6">
      <w:pPr>
        <w:spacing w:after="0" w:line="276" w:lineRule="auto"/>
      </w:pPr>
      <w:r w:rsidRPr="00993E8F">
        <w:t>Auswahl ziehen</w:t>
      </w:r>
    </w:p>
    <w:p w14:paraId="16245F7F" w14:textId="77777777" w:rsidR="00972C6D" w:rsidRPr="00993E8F" w:rsidRDefault="00972C6D" w:rsidP="00AF60E6">
      <w:pPr>
        <w:spacing w:after="0" w:line="276" w:lineRule="auto"/>
      </w:pPr>
      <w:r w:rsidRPr="00993E8F">
        <w:t>Wenn du im Bearbeitungsfenster auf eine leere Stelle klickst und den Cursor ziehst, wird ein Auswahlrechteck angezeigt. Ziehe das Rechteck über mehrere Formen und lasse es los, um sie auszuwählen. Es gibt zwei Arten der Drag-Auswahl:</w:t>
      </w:r>
    </w:p>
    <w:p w14:paraId="79716616" w14:textId="77777777" w:rsidR="00551788" w:rsidRDefault="00551788">
      <w:r>
        <w:br w:type="page"/>
      </w:r>
    </w:p>
    <w:p w14:paraId="49BFD777" w14:textId="40C5A5AB" w:rsidR="00972C6D" w:rsidRPr="00993E8F" w:rsidRDefault="00972C6D" w:rsidP="00AF60E6">
      <w:pPr>
        <w:spacing w:after="240" w:line="276" w:lineRule="auto"/>
      </w:pPr>
      <w:r w:rsidRPr="00993E8F">
        <w:lastRenderedPageBreak/>
        <w:t>Vollständige Auswahl:</w:t>
      </w:r>
    </w:p>
    <w:p w14:paraId="5FB9C905" w14:textId="77777777" w:rsidR="00972C6D" w:rsidRPr="00993E8F" w:rsidRDefault="00972C6D" w:rsidP="00AF60E6">
      <w:pPr>
        <w:spacing w:after="240" w:line="276" w:lineRule="auto"/>
      </w:pPr>
      <w:r w:rsidRPr="00993E8F">
        <w:t>Wenn du von links nach rechts ziehst, siehst du ein rotes Rechteck. Wenn du ein Objekt auswählen möchtest, muss die Form vollständig im Rechteck enthalten sein.</w:t>
      </w:r>
    </w:p>
    <w:p w14:paraId="3E77B48A" w14:textId="3C3F4FCC" w:rsidR="00972C6D" w:rsidRPr="00993E8F" w:rsidRDefault="00A70B9C" w:rsidP="00AF60E6">
      <w:pPr>
        <w:spacing w:after="240" w:line="276" w:lineRule="auto"/>
        <w:jc w:val="center"/>
      </w:pPr>
      <w:r w:rsidRPr="00993E8F">
        <w:rPr>
          <w:noProof/>
          <w:lang w:eastAsia="de-DE"/>
        </w:rPr>
        <w:drawing>
          <wp:inline distT="0" distB="0" distL="0" distR="0" wp14:anchorId="501EBC5C" wp14:editId="30E4FB5B">
            <wp:extent cx="5400675" cy="2236470"/>
            <wp:effectExtent l="0" t="0" r="9525" b="0"/>
            <wp:docPr id="29" name="Grafik 29" descr="DragSelect-En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Select-Enclo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236470"/>
                    </a:xfrm>
                    <a:prstGeom prst="rect">
                      <a:avLst/>
                    </a:prstGeom>
                    <a:noFill/>
                    <a:ln>
                      <a:noFill/>
                    </a:ln>
                  </pic:spPr>
                </pic:pic>
              </a:graphicData>
            </a:graphic>
          </wp:inline>
        </w:drawing>
      </w:r>
    </w:p>
    <w:p w14:paraId="63E51E32" w14:textId="77777777" w:rsidR="00A70B9C" w:rsidRPr="00993E8F" w:rsidRDefault="00A70B9C" w:rsidP="00AF60E6">
      <w:pPr>
        <w:spacing w:after="240" w:line="276" w:lineRule="auto"/>
      </w:pPr>
    </w:p>
    <w:p w14:paraId="1155DB31" w14:textId="77777777" w:rsidR="00972C6D" w:rsidRPr="00993E8F" w:rsidRDefault="00972C6D" w:rsidP="00AF60E6">
      <w:pPr>
        <w:spacing w:after="0" w:line="276" w:lineRule="auto"/>
      </w:pPr>
      <w:r w:rsidRPr="00993E8F">
        <w:t>Teilweise Auswahl:</w:t>
      </w:r>
    </w:p>
    <w:p w14:paraId="25C69E1A" w14:textId="77777777" w:rsidR="00972C6D" w:rsidRPr="00993E8F" w:rsidRDefault="00972C6D" w:rsidP="00AF60E6">
      <w:pPr>
        <w:spacing w:after="0" w:line="276" w:lineRule="auto"/>
      </w:pPr>
      <w:r w:rsidRPr="00993E8F">
        <w:t>Wenn du von rechts nach links ziehst, siehst ein grünes Rechteck. Mit dieser werden alle, teilweise markierten Objekte ausgewählt.</w:t>
      </w:r>
    </w:p>
    <w:p w14:paraId="45F5BB7B" w14:textId="346308F9" w:rsidR="00972C6D" w:rsidRPr="00993E8F" w:rsidRDefault="00A70B9C" w:rsidP="00AF60E6">
      <w:pPr>
        <w:spacing w:after="240" w:line="276" w:lineRule="auto"/>
      </w:pPr>
      <w:r w:rsidRPr="00993E8F">
        <w:rPr>
          <w:noProof/>
          <w:lang w:eastAsia="de-DE"/>
        </w:rPr>
        <w:drawing>
          <wp:inline distT="0" distB="0" distL="0" distR="0" wp14:anchorId="565C1598" wp14:editId="1B443540">
            <wp:extent cx="5400675" cy="1976755"/>
            <wp:effectExtent l="0" t="0" r="9525" b="4445"/>
            <wp:docPr id="30" name="Grafik 30" descr="DragSelect-En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gSelect-Enclos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976755"/>
                    </a:xfrm>
                    <a:prstGeom prst="rect">
                      <a:avLst/>
                    </a:prstGeom>
                    <a:noFill/>
                    <a:ln>
                      <a:noFill/>
                    </a:ln>
                  </pic:spPr>
                </pic:pic>
              </a:graphicData>
            </a:graphic>
          </wp:inline>
        </w:drawing>
      </w:r>
    </w:p>
    <w:p w14:paraId="7F2640F6" w14:textId="77777777" w:rsidR="00972C6D" w:rsidRPr="00993E8F" w:rsidRDefault="00972C6D" w:rsidP="00AF60E6">
      <w:pPr>
        <w:spacing w:after="240" w:line="276" w:lineRule="auto"/>
        <w:rPr>
          <w:b/>
        </w:rPr>
      </w:pPr>
      <w:r w:rsidRPr="00993E8F">
        <w:rPr>
          <w:b/>
        </w:rPr>
        <w:t>Auswahlmodifikationen</w:t>
      </w:r>
    </w:p>
    <w:p w14:paraId="7997110E" w14:textId="77777777" w:rsidR="00972C6D" w:rsidRPr="00993E8F" w:rsidRDefault="00972C6D" w:rsidP="00AF60E6">
      <w:pPr>
        <w:spacing w:after="240" w:line="276" w:lineRule="auto"/>
      </w:pPr>
      <w:r w:rsidRPr="00993E8F">
        <w:t>Als Ergänzung zur Auswahl von Objekten unterstützt LightBurn die folgenden Modifizierertasten:</w:t>
      </w:r>
    </w:p>
    <w:p w14:paraId="584E7AD7" w14:textId="77777777" w:rsidR="00972C6D" w:rsidRPr="00993E8F" w:rsidRDefault="00972C6D" w:rsidP="00AF60E6">
      <w:pPr>
        <w:spacing w:after="240" w:line="276" w:lineRule="auto"/>
        <w:ind w:left="284" w:hanging="284"/>
      </w:pPr>
      <w:r w:rsidRPr="00993E8F">
        <w:t>-</w:t>
      </w:r>
      <w:r w:rsidRPr="00993E8F">
        <w:tab/>
        <w:t>Umschalttaste: Wenn du während der Auswahl die Umschalttaste gedrückt hältst, wird die neue Auswahl zur aktuellen hinzugefügt</w:t>
      </w:r>
    </w:p>
    <w:p w14:paraId="55CB6D76" w14:textId="77777777" w:rsidR="00972C6D" w:rsidRPr="00993E8F" w:rsidRDefault="00972C6D" w:rsidP="00AF60E6">
      <w:pPr>
        <w:spacing w:after="240" w:line="276" w:lineRule="auto"/>
        <w:ind w:left="284" w:hanging="284"/>
      </w:pPr>
      <w:r w:rsidRPr="00993E8F">
        <w:t>-</w:t>
      </w:r>
      <w:r w:rsidRPr="00993E8F">
        <w:tab/>
        <w:t>Strg + Umschalt: Wenn du sowohl Strg als auch Umschalt gedrückt hältst, wird die neue Auswahl aus der aktuellen entfernt</w:t>
      </w:r>
    </w:p>
    <w:p w14:paraId="78331C29" w14:textId="77777777" w:rsidR="00972C6D" w:rsidRPr="00993E8F" w:rsidRDefault="00972C6D" w:rsidP="00AF60E6">
      <w:pPr>
        <w:spacing w:after="240" w:line="276" w:lineRule="auto"/>
        <w:ind w:left="284" w:hanging="284"/>
      </w:pPr>
      <w:r w:rsidRPr="00993E8F">
        <w:lastRenderedPageBreak/>
        <w:t>-</w:t>
      </w:r>
      <w:r w:rsidRPr="00993E8F">
        <w:tab/>
        <w:t>Strg: Wenn du die Strg-Taste alleine gedrückt hältst, wird der Auswahlstatus der neuen Auswahl umgeschaltet</w:t>
      </w:r>
    </w:p>
    <w:p w14:paraId="71A21D21" w14:textId="7A19A7E9" w:rsidR="00972C6D" w:rsidRPr="00993E8F" w:rsidRDefault="00972C6D" w:rsidP="00AF60E6">
      <w:pPr>
        <w:spacing w:after="0" w:line="276" w:lineRule="auto"/>
      </w:pPr>
      <w:r w:rsidRPr="00993E8F">
        <w:t>Verschieben, Ändern der Größe und Drehen</w:t>
      </w:r>
    </w:p>
    <w:p w14:paraId="73446529" w14:textId="77777777" w:rsidR="00972C6D" w:rsidRPr="00993E8F" w:rsidRDefault="00972C6D" w:rsidP="00AF60E6">
      <w:pPr>
        <w:spacing w:after="0" w:line="276" w:lineRule="auto"/>
      </w:pPr>
      <w:r w:rsidRPr="00993E8F">
        <w:t>Wenn eine oder mehrere Formen ausgewählt sind, werden mehrere Steuerelemente um sie herum angezeigt:</w:t>
      </w:r>
    </w:p>
    <w:p w14:paraId="1F40B770" w14:textId="0D105BC6" w:rsidR="00972C6D" w:rsidRPr="00993E8F" w:rsidRDefault="00A70B9C" w:rsidP="00AF60E6">
      <w:pPr>
        <w:spacing w:after="240" w:line="276" w:lineRule="auto"/>
        <w:jc w:val="center"/>
      </w:pPr>
      <w:r w:rsidRPr="00993E8F">
        <w:rPr>
          <w:noProof/>
          <w:lang w:eastAsia="de-DE"/>
        </w:rPr>
        <w:drawing>
          <wp:inline distT="0" distB="0" distL="0" distR="0" wp14:anchorId="479D6D0F" wp14:editId="7D6DAB47">
            <wp:extent cx="1798320" cy="1775460"/>
            <wp:effectExtent l="0" t="0" r="0" b="0"/>
            <wp:docPr id="31" name="Grafik 31" descr="Klicken Sie auf Auswäh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licken Sie auf Auswähl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8320" cy="1775460"/>
                    </a:xfrm>
                    <a:prstGeom prst="rect">
                      <a:avLst/>
                    </a:prstGeom>
                    <a:noFill/>
                    <a:ln>
                      <a:noFill/>
                    </a:ln>
                  </pic:spPr>
                </pic:pic>
              </a:graphicData>
            </a:graphic>
          </wp:inline>
        </w:drawing>
      </w:r>
    </w:p>
    <w:p w14:paraId="10CA19B5" w14:textId="77777777" w:rsidR="00972C6D" w:rsidRPr="00993E8F" w:rsidRDefault="00972C6D" w:rsidP="00AF60E6">
      <w:pPr>
        <w:spacing w:after="240" w:line="276" w:lineRule="auto"/>
      </w:pPr>
      <w:r w:rsidRPr="00993E8F">
        <w:t>Die kleinen Quadrate um die Außenseite der Auswahl können angeklickt und gezogen werden, um die Größe der Auswahl von dieser Seite oder Ecke aus zu ändern. Wenn du die Maus über ein graues Rechteck bewegst, ändert sich der Cursor und zeigt an, welche Aktion verfügbar ist.</w:t>
      </w:r>
    </w:p>
    <w:p w14:paraId="6F044E72" w14:textId="77777777" w:rsidR="00972C6D" w:rsidRPr="00993E8F" w:rsidRDefault="00972C6D" w:rsidP="00AF60E6">
      <w:pPr>
        <w:spacing w:after="240" w:line="276" w:lineRule="auto"/>
      </w:pPr>
      <w:r w:rsidRPr="00993E8F">
        <w:t>Wenn du an einer der vier Ecken ziehst, behält die Form ihre relative Breite zur Höhe (Seitenverhältnis) bei, sodass sie nicht "gedehnt" wird. Du kannst die Form verändern, indem du die Umschalttaste gedrückt hältst, während du an einer Ecke ziehst.</w:t>
      </w:r>
    </w:p>
    <w:p w14:paraId="718CD32B" w14:textId="77777777" w:rsidR="00972C6D" w:rsidRPr="00993E8F" w:rsidRDefault="00972C6D" w:rsidP="00AF60E6">
      <w:pPr>
        <w:spacing w:after="240" w:line="276" w:lineRule="auto"/>
      </w:pPr>
      <w:r w:rsidRPr="00993E8F">
        <w:t>Das angezeigte mittlere Quadrat ist ein Bewegungsgriff. Du kannst darauf klicken und ziehen, um die Form neu zu positionieren. Du kannst jedoch auch ohne vorherige Auswahl auf eine beliebige Stelle des Objekts am Rand der Form klicken, um diese zu verschieben. Einfach auf den Rand des Objekts Klicken und mit gedrückter linker Maustaste verschieben.</w:t>
      </w:r>
    </w:p>
    <w:p w14:paraId="5BD4BC71" w14:textId="77777777" w:rsidR="00972C6D" w:rsidRPr="00993E8F" w:rsidRDefault="00972C6D" w:rsidP="00AF60E6">
      <w:pPr>
        <w:spacing w:after="240" w:line="276" w:lineRule="auto"/>
      </w:pPr>
      <w:r w:rsidRPr="00993E8F">
        <w:t>Die kreisförmigen Pfeile an den vier Ecken dienen zum Drehen der Form. Standardmäßig ist die Drehung "frei". Wenn du jedoch die Strg-Taste gedrückt hältst, wird sie in Schritten von 5 Grad ausgerichtet.</w:t>
      </w:r>
    </w:p>
    <w:p w14:paraId="4EC18257" w14:textId="02C7B66D" w:rsidR="00657B28" w:rsidRPr="00993E8F" w:rsidRDefault="00657B28" w:rsidP="00AF60E6">
      <w:pPr>
        <w:spacing w:line="276" w:lineRule="auto"/>
      </w:pPr>
    </w:p>
    <w:p w14:paraId="14636F71" w14:textId="77777777" w:rsidR="00AF60E6" w:rsidRDefault="00AF60E6">
      <w:r>
        <w:br w:type="page"/>
      </w:r>
    </w:p>
    <w:p w14:paraId="4F1F4E01" w14:textId="1AFDC461" w:rsidR="00972C6D" w:rsidRPr="00993E8F" w:rsidRDefault="00972C6D" w:rsidP="00AF60E6">
      <w:pPr>
        <w:spacing w:after="240" w:line="276" w:lineRule="auto"/>
      </w:pPr>
      <w:r w:rsidRPr="00993E8F">
        <w:lastRenderedPageBreak/>
        <w:t>Beim Ziehen, Skalieren oder Drehen von Formen wird in der unteren Statusleiste im Hauptfenster häufig Folgendes angezeigt:</w:t>
      </w:r>
    </w:p>
    <w:p w14:paraId="7F006E40" w14:textId="7FCF8F4D" w:rsidR="00972C6D" w:rsidRPr="00993E8F" w:rsidRDefault="00943CA8" w:rsidP="00AF60E6">
      <w:pPr>
        <w:spacing w:after="240" w:line="276" w:lineRule="auto"/>
        <w:jc w:val="center"/>
      </w:pPr>
      <w:r w:rsidRPr="00993E8F">
        <w:rPr>
          <w:noProof/>
          <w:lang w:eastAsia="de-DE"/>
        </w:rPr>
        <w:drawing>
          <wp:inline distT="0" distB="0" distL="0" distR="0" wp14:anchorId="58B987E3" wp14:editId="609F06AD">
            <wp:extent cx="3489960" cy="2811780"/>
            <wp:effectExtent l="0" t="0" r="0" b="7620"/>
            <wp:docPr id="32" name="Grafik 32" descr="Rotate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tateFeedb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9960" cy="2811780"/>
                    </a:xfrm>
                    <a:prstGeom prst="rect">
                      <a:avLst/>
                    </a:prstGeom>
                    <a:noFill/>
                    <a:ln>
                      <a:noFill/>
                    </a:ln>
                  </pic:spPr>
                </pic:pic>
              </a:graphicData>
            </a:graphic>
          </wp:inline>
        </w:drawing>
      </w:r>
    </w:p>
    <w:p w14:paraId="4E92910C" w14:textId="77777777" w:rsidR="00972C6D" w:rsidRPr="00993E8F" w:rsidRDefault="00972C6D" w:rsidP="00AF60E6">
      <w:pPr>
        <w:spacing w:after="240" w:line="276" w:lineRule="auto"/>
      </w:pPr>
      <w:r w:rsidRPr="00993E8F">
        <w:t>Hier kannst du die Position deiner Maus und den Winkel sehen, in den du die Form gedreht hast.</w:t>
      </w:r>
    </w:p>
    <w:p w14:paraId="67D366AD" w14:textId="77777777" w:rsidR="00972C6D" w:rsidRPr="00993E8F" w:rsidRDefault="00972C6D" w:rsidP="00AF60E6">
      <w:pPr>
        <w:spacing w:after="240" w:line="276" w:lineRule="auto"/>
      </w:pPr>
    </w:p>
    <w:p w14:paraId="3416FB93" w14:textId="77777777" w:rsidR="00972C6D" w:rsidRPr="00993E8F" w:rsidRDefault="00972C6D" w:rsidP="00AF60E6">
      <w:pPr>
        <w:spacing w:after="0" w:line="276" w:lineRule="auto"/>
      </w:pPr>
      <w:r w:rsidRPr="00993E8F">
        <w:t>Fangpunkte</w:t>
      </w:r>
    </w:p>
    <w:p w14:paraId="70BE127D" w14:textId="423E4577" w:rsidR="00972C6D" w:rsidRDefault="00972C6D" w:rsidP="00AF60E6">
      <w:pPr>
        <w:spacing w:after="0" w:line="276" w:lineRule="auto"/>
      </w:pPr>
      <w:r w:rsidRPr="00993E8F">
        <w:t xml:space="preserve">Wenn du die Maus über eine Form bewegst, verändert sich der Cursor gelegentlich in ein kleines Fadenkreuz. Dies zeigt, dass du dich über einen Fangpunkt befindest, z. B. einer Ecke, einem Knoten, dem Mittelpunkt einer Linie oder dem Mittelpunkt einer Form. Wenn das Objekt bewegt wird, kann es an den Fangpunkten einrasten. So lassen sich Objekte genau positionieren. </w:t>
      </w:r>
    </w:p>
    <w:p w14:paraId="69FBB0C8" w14:textId="77777777" w:rsidR="00755626" w:rsidRPr="00993E8F" w:rsidRDefault="00755626" w:rsidP="00AF60E6">
      <w:pPr>
        <w:spacing w:after="0" w:line="276" w:lineRule="auto"/>
      </w:pPr>
    </w:p>
    <w:p w14:paraId="46D82851" w14:textId="055B2F4B" w:rsidR="00972C6D" w:rsidRPr="00993E8F" w:rsidRDefault="00943CA8" w:rsidP="00AF60E6">
      <w:pPr>
        <w:spacing w:after="240" w:line="276" w:lineRule="auto"/>
        <w:jc w:val="center"/>
      </w:pPr>
      <w:r w:rsidRPr="00993E8F">
        <w:rPr>
          <w:noProof/>
          <w:lang w:eastAsia="de-DE"/>
        </w:rPr>
        <w:drawing>
          <wp:inline distT="0" distB="0" distL="0" distR="0" wp14:anchorId="16320BE4" wp14:editId="7CFF69B9">
            <wp:extent cx="2845434" cy="2224020"/>
            <wp:effectExtent l="0" t="0" r="0" b="5080"/>
            <wp:docPr id="33" name="Grafik 33" descr="Unsnappe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snappedMo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5662" cy="2247646"/>
                    </a:xfrm>
                    <a:prstGeom prst="rect">
                      <a:avLst/>
                    </a:prstGeom>
                    <a:noFill/>
                    <a:ln>
                      <a:noFill/>
                    </a:ln>
                  </pic:spPr>
                </pic:pic>
              </a:graphicData>
            </a:graphic>
          </wp:inline>
        </w:drawing>
      </w:r>
    </w:p>
    <w:p w14:paraId="6D8F7C45" w14:textId="77777777" w:rsidR="00972C6D" w:rsidRPr="00993E8F" w:rsidRDefault="00972C6D" w:rsidP="00AF60E6">
      <w:pPr>
        <w:spacing w:after="240" w:line="276" w:lineRule="auto"/>
        <w:jc w:val="center"/>
      </w:pPr>
      <w:r w:rsidRPr="00993E8F">
        <w:t>Mit gedrückter Strg-Taste wird die Fangfunktion ausgeschaltet.</w:t>
      </w:r>
    </w:p>
    <w:p w14:paraId="61A1C088" w14:textId="1CE16D27" w:rsidR="00972C6D" w:rsidRPr="00993E8F" w:rsidRDefault="00972C6D" w:rsidP="00AF60E6">
      <w:pPr>
        <w:spacing w:after="0" w:line="276" w:lineRule="auto"/>
      </w:pPr>
      <w:r w:rsidRPr="00993E8F">
        <w:lastRenderedPageBreak/>
        <w:t xml:space="preserve">Werkzeug Linien zeichnen </w:t>
      </w:r>
      <w:r w:rsidR="00943CA8" w:rsidRPr="00993E8F">
        <w:rPr>
          <w:noProof/>
          <w:lang w:eastAsia="de-DE"/>
        </w:rPr>
        <w:drawing>
          <wp:inline distT="0" distB="0" distL="0" distR="0" wp14:anchorId="5FFCEF34" wp14:editId="05717BC8">
            <wp:extent cx="205740" cy="243840"/>
            <wp:effectExtent l="0" t="0" r="3810" b="3810"/>
            <wp:docPr id="34" name="Grafik 34" descr="Linien zeich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ien zeichn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p>
    <w:p w14:paraId="15641D57" w14:textId="4FABF37C" w:rsidR="00972C6D" w:rsidRDefault="00972C6D" w:rsidP="00AF60E6">
      <w:pPr>
        <w:spacing w:after="0" w:line="276" w:lineRule="auto"/>
      </w:pPr>
      <w:r w:rsidRPr="00993E8F">
        <w:t>Klicke auf den Stift, um das Linienwerkzeug zu verwenden. Klicke auf eine beliebige Stelle auf der Seite, um eine Linie zu beginnen. Wechsele dann zu einer neuen Position, und klicke erneut, um die aktuelle Zeile an diesem Punkt abzuschließen. Dies wird so lange fortgesetzt, bis du entweder auf den Startpunkt der Form klickst, oder mit der rechten Maustaste klickst, um die Linie fertig zu stellen. Du kannst auch die Esc-Taste drücken, um die aktuelle Aktion abzubrechen.</w:t>
      </w:r>
    </w:p>
    <w:p w14:paraId="12A8C6E6" w14:textId="77777777" w:rsidR="00755626" w:rsidRPr="00993E8F" w:rsidRDefault="00755626" w:rsidP="00AF60E6">
      <w:pPr>
        <w:spacing w:after="0" w:line="276" w:lineRule="auto"/>
      </w:pPr>
    </w:p>
    <w:p w14:paraId="3CC656B7" w14:textId="78099A36" w:rsidR="00972C6D" w:rsidRPr="00993E8F" w:rsidRDefault="00943CA8" w:rsidP="00AF60E6">
      <w:pPr>
        <w:spacing w:after="240" w:line="276" w:lineRule="auto"/>
        <w:jc w:val="center"/>
      </w:pPr>
      <w:r w:rsidRPr="00993E8F">
        <w:rPr>
          <w:noProof/>
          <w:lang w:eastAsia="de-DE"/>
        </w:rPr>
        <w:drawing>
          <wp:inline distT="0" distB="0" distL="0" distR="0" wp14:anchorId="236E11EA" wp14:editId="50B20111">
            <wp:extent cx="4975860" cy="2446020"/>
            <wp:effectExtent l="0" t="0" r="0" b="0"/>
            <wp:docPr id="14" name="Grafik 14" descr="DrawLine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wLines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2446020"/>
                    </a:xfrm>
                    <a:prstGeom prst="rect">
                      <a:avLst/>
                    </a:prstGeom>
                    <a:noFill/>
                    <a:ln>
                      <a:noFill/>
                    </a:ln>
                  </pic:spPr>
                </pic:pic>
              </a:graphicData>
            </a:graphic>
          </wp:inline>
        </w:drawing>
      </w:r>
    </w:p>
    <w:p w14:paraId="23B7A36F" w14:textId="77777777" w:rsidR="00657B28" w:rsidRPr="00993E8F" w:rsidRDefault="00657B28" w:rsidP="00AF60E6">
      <w:pPr>
        <w:spacing w:after="240" w:line="276" w:lineRule="auto"/>
        <w:rPr>
          <w:b/>
        </w:rPr>
      </w:pPr>
    </w:p>
    <w:p w14:paraId="0900BCC3" w14:textId="40DD9026" w:rsidR="00972C6D" w:rsidRPr="00993E8F" w:rsidRDefault="00972C6D" w:rsidP="00AF60E6">
      <w:pPr>
        <w:spacing w:after="240" w:line="276" w:lineRule="auto"/>
        <w:rPr>
          <w:b/>
        </w:rPr>
      </w:pPr>
      <w:r w:rsidRPr="00993E8F">
        <w:rPr>
          <w:b/>
        </w:rPr>
        <w:t>Messung</w:t>
      </w:r>
    </w:p>
    <w:p w14:paraId="7C5647AC" w14:textId="77777777" w:rsidR="00972C6D" w:rsidRPr="00993E8F" w:rsidRDefault="00972C6D" w:rsidP="00AF60E6">
      <w:pPr>
        <w:spacing w:after="240" w:line="276" w:lineRule="auto"/>
      </w:pPr>
      <w:r w:rsidRPr="00993E8F">
        <w:t>Das Linienwerkzeug kann auch um Messen von Entfernungen verwendet werden. Die Statusanzeige am unteren Rand des Hauptfensters zeigt die Länge der gezeichneten Linie an, bevor du sie abgeschlossen hast.</w:t>
      </w:r>
    </w:p>
    <w:tbl>
      <w:tblPr>
        <w:tblStyle w:val="Tabellenraster"/>
        <w:tblW w:w="98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gridCol w:w="3150"/>
      </w:tblGrid>
      <w:tr w:rsidR="00551788" w:rsidRPr="00993E8F" w14:paraId="76D053DC" w14:textId="77777777" w:rsidTr="00551788">
        <w:tc>
          <w:tcPr>
            <w:tcW w:w="6237" w:type="dxa"/>
          </w:tcPr>
          <w:p w14:paraId="62DB23ED" w14:textId="77777777" w:rsidR="00943CA8" w:rsidRPr="00993E8F" w:rsidRDefault="00943CA8" w:rsidP="00AF60E6">
            <w:pPr>
              <w:spacing w:line="276" w:lineRule="auto"/>
            </w:pPr>
            <w:r w:rsidRPr="00993E8F">
              <w:rPr>
                <w:noProof/>
                <w:lang w:eastAsia="de-DE"/>
              </w:rPr>
              <w:drawing>
                <wp:inline distT="0" distB="0" distL="0" distR="0" wp14:anchorId="312E22DF" wp14:editId="75CD686D">
                  <wp:extent cx="4092532" cy="2361078"/>
                  <wp:effectExtent l="0" t="0" r="3810" b="1270"/>
                  <wp:docPr id="15" name="Grafik 15" descr="LineTool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eToolMeasur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3371" cy="2436562"/>
                          </a:xfrm>
                          <a:prstGeom prst="rect">
                            <a:avLst/>
                          </a:prstGeom>
                          <a:noFill/>
                          <a:ln>
                            <a:noFill/>
                          </a:ln>
                        </pic:spPr>
                      </pic:pic>
                    </a:graphicData>
                  </a:graphic>
                </wp:inline>
              </w:drawing>
            </w:r>
          </w:p>
        </w:tc>
        <w:tc>
          <w:tcPr>
            <w:tcW w:w="3579" w:type="dxa"/>
          </w:tcPr>
          <w:p w14:paraId="0BFE1816" w14:textId="77777777" w:rsidR="00943CA8" w:rsidRPr="00993E8F" w:rsidRDefault="00943CA8" w:rsidP="00AF60E6">
            <w:pPr>
              <w:spacing w:line="276" w:lineRule="auto"/>
            </w:pPr>
            <w:r w:rsidRPr="00993E8F">
              <w:t>Das Statusfenster zeigt:</w:t>
            </w:r>
          </w:p>
          <w:p w14:paraId="3C658CB8" w14:textId="77777777" w:rsidR="00943CA8" w:rsidRPr="00993E8F" w:rsidRDefault="00943CA8" w:rsidP="00AF60E6">
            <w:pPr>
              <w:spacing w:line="276" w:lineRule="auto"/>
            </w:pPr>
            <w:r w:rsidRPr="00993E8F">
              <w:t>dx: nur der Abstand entlang der X-Achse</w:t>
            </w:r>
          </w:p>
          <w:p w14:paraId="1ED44CCE" w14:textId="77777777" w:rsidR="00943CA8" w:rsidRPr="00993E8F" w:rsidRDefault="00943CA8" w:rsidP="00AF60E6">
            <w:pPr>
              <w:spacing w:line="276" w:lineRule="auto"/>
            </w:pPr>
            <w:r w:rsidRPr="00993E8F">
              <w:t>dy: nur der Abstand entlang der Y-Achse</w:t>
            </w:r>
          </w:p>
          <w:p w14:paraId="51934C22" w14:textId="77777777" w:rsidR="00943CA8" w:rsidRPr="00993E8F" w:rsidRDefault="00943CA8" w:rsidP="00AF60E6">
            <w:pPr>
              <w:spacing w:line="276" w:lineRule="auto"/>
            </w:pPr>
            <w:r w:rsidRPr="00993E8F">
              <w:t>len: Die Länge des aktuellen Liniensegments</w:t>
            </w:r>
          </w:p>
          <w:p w14:paraId="1ADC9144" w14:textId="77777777" w:rsidR="00943CA8" w:rsidRPr="00993E8F" w:rsidRDefault="00943CA8" w:rsidP="00AF60E6">
            <w:pPr>
              <w:spacing w:line="276" w:lineRule="auto"/>
            </w:pPr>
            <w:r w:rsidRPr="00993E8F">
              <w:t>Außerdem wird der Winkel zwischen aufeinanderfolgenden Liniensegmenten beim Erstellen angezeigt.</w:t>
            </w:r>
          </w:p>
          <w:p w14:paraId="1ABD9A2C" w14:textId="77777777" w:rsidR="00943CA8" w:rsidRPr="00993E8F" w:rsidRDefault="00943CA8" w:rsidP="00AF60E6">
            <w:pPr>
              <w:spacing w:line="276" w:lineRule="auto"/>
            </w:pPr>
          </w:p>
        </w:tc>
      </w:tr>
    </w:tbl>
    <w:p w14:paraId="43B69C47" w14:textId="77777777" w:rsidR="00972C6D" w:rsidRPr="00993E8F" w:rsidRDefault="00972C6D" w:rsidP="00AF60E6">
      <w:pPr>
        <w:spacing w:after="240" w:line="276" w:lineRule="auto"/>
      </w:pPr>
    </w:p>
    <w:p w14:paraId="4F962DFA" w14:textId="4B7E2743" w:rsidR="00972C6D" w:rsidRPr="00993E8F" w:rsidRDefault="00972C6D" w:rsidP="00AF60E6">
      <w:pPr>
        <w:spacing w:after="240" w:line="276" w:lineRule="auto"/>
        <w:rPr>
          <w:b/>
        </w:rPr>
      </w:pPr>
      <w:r w:rsidRPr="00993E8F">
        <w:rPr>
          <w:b/>
        </w:rPr>
        <w:lastRenderedPageBreak/>
        <w:t>Rechteckwerkzeug</w:t>
      </w:r>
    </w:p>
    <w:p w14:paraId="4F6EB606" w14:textId="77777777" w:rsidR="00972C6D" w:rsidRPr="00993E8F" w:rsidRDefault="00972C6D" w:rsidP="00AF60E6">
      <w:pPr>
        <w:spacing w:after="240" w:line="276" w:lineRule="auto"/>
      </w:pPr>
      <w:r w:rsidRPr="00993E8F">
        <w:t>Mit dem Rechteck-Werkzeug werden Quadrate und Rechtecke gezeichnet. Wenn du beim Ziehen die Umschalttaste gedrückt hältst, werden Breite und Höhe gesperrt, wodurch ein perfektes Quadrat entsteht. Wenn du die Strg-Taste gedrückt hältst, wird das Rechteck oder Quadrat anstelle der Ecke von der Mitte gezogen.</w:t>
      </w:r>
    </w:p>
    <w:p w14:paraId="5C72C786" w14:textId="48CE6192" w:rsidR="00972C6D" w:rsidRPr="00993E8F" w:rsidRDefault="00972C6D" w:rsidP="00AF60E6">
      <w:pPr>
        <w:spacing w:after="240" w:line="276" w:lineRule="auto"/>
      </w:pPr>
      <w:r w:rsidRPr="00993E8F">
        <w:t>Wenn du ein Rechteck ausgewählt hast, kannst du im Fenster Formmerkmale die Eigenschaft 'Eckenradius' anpassen, um abgerundete Rechtecke (+) oder Rahmen mit nach innen ger</w:t>
      </w:r>
      <w:r w:rsidR="00FC0DF8" w:rsidRPr="00993E8F">
        <w:t>ichteten Ecken (-) zu erstellen.</w:t>
      </w:r>
    </w:p>
    <w:p w14:paraId="0F2E4207" w14:textId="78ABA8A3" w:rsidR="00972C6D" w:rsidRPr="00993E8F" w:rsidRDefault="00943CA8" w:rsidP="00AF60E6">
      <w:pPr>
        <w:spacing w:after="240" w:line="276" w:lineRule="auto"/>
        <w:jc w:val="center"/>
        <w:rPr>
          <w:b/>
        </w:rPr>
      </w:pPr>
      <w:r w:rsidRPr="00993E8F">
        <w:rPr>
          <w:noProof/>
          <w:lang w:eastAsia="de-DE"/>
        </w:rPr>
        <w:drawing>
          <wp:inline distT="0" distB="0" distL="0" distR="0" wp14:anchorId="6C717F28" wp14:editId="5C355E8C">
            <wp:extent cx="5400675" cy="1167130"/>
            <wp:effectExtent l="0" t="0" r="9525" b="0"/>
            <wp:docPr id="35" name="Grafik 35" descr="Rechteck-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chteck-Eigenschaft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167130"/>
                    </a:xfrm>
                    <a:prstGeom prst="rect">
                      <a:avLst/>
                    </a:prstGeom>
                    <a:noFill/>
                    <a:ln>
                      <a:noFill/>
                    </a:ln>
                  </pic:spPr>
                </pic:pic>
              </a:graphicData>
            </a:graphic>
          </wp:inline>
        </w:drawing>
      </w:r>
    </w:p>
    <w:p w14:paraId="7CA7C33B" w14:textId="1FB81560" w:rsidR="00972C6D" w:rsidRPr="00993E8F" w:rsidRDefault="00972C6D" w:rsidP="00AF60E6">
      <w:pPr>
        <w:spacing w:after="240" w:line="276" w:lineRule="auto"/>
        <w:rPr>
          <w:b/>
        </w:rPr>
      </w:pPr>
      <w:r w:rsidRPr="00993E8F">
        <w:rPr>
          <w:b/>
        </w:rPr>
        <w:t>Ellipsen-Werkzeug</w:t>
      </w:r>
      <w:r w:rsidR="00943CA8" w:rsidRPr="00993E8F">
        <w:rPr>
          <w:b/>
        </w:rPr>
        <w:t xml:space="preserve"> </w:t>
      </w:r>
      <w:r w:rsidR="00943CA8" w:rsidRPr="00993E8F">
        <w:rPr>
          <w:noProof/>
          <w:lang w:eastAsia="de-DE"/>
        </w:rPr>
        <w:drawing>
          <wp:inline distT="0" distB="0" distL="0" distR="0" wp14:anchorId="7418BF4A" wp14:editId="746F7BA8">
            <wp:extent cx="266700" cy="266700"/>
            <wp:effectExtent l="0" t="0" r="0" b="0"/>
            <wp:docPr id="36" name="Grafik 36" descr="https://lightburnsoftware.github.io/NewDocs/img/Ellips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ightburnsoftware.github.io/NewDocs/img/EllipseTo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4AF9B395" w14:textId="77777777" w:rsidR="00972C6D" w:rsidRPr="00993E8F" w:rsidRDefault="00972C6D" w:rsidP="00AF60E6">
      <w:pPr>
        <w:spacing w:after="240" w:line="276" w:lineRule="auto"/>
      </w:pPr>
      <w:r w:rsidRPr="00993E8F">
        <w:t>Mit dem Ellipsenwerkzeug werden Ellipsen und Kreise gezeichnet. Ähnlich wie beim Rechteck-Werkzeug werden durch Halten der Umschalttaste beim Ziehen Breite und Höhe gesperrt, wodurch ein perfekter Kreis entsteht. Wenn du die Strg-Taste gedrückt hältst, wird die Ellipse oder der Kreis von der Mitte anstelle der Ecke gezogen.</w:t>
      </w:r>
    </w:p>
    <w:p w14:paraId="54AEA93C" w14:textId="68007E4B" w:rsidR="00755626" w:rsidRDefault="00755626" w:rsidP="00AF60E6">
      <w:pPr>
        <w:spacing w:line="276" w:lineRule="auto"/>
        <w:rPr>
          <w:b/>
        </w:rPr>
      </w:pPr>
    </w:p>
    <w:p w14:paraId="72942E82" w14:textId="70BE6ED4" w:rsidR="00972C6D" w:rsidRPr="00993E8F" w:rsidRDefault="00943CA8" w:rsidP="00AF60E6">
      <w:pPr>
        <w:spacing w:after="240" w:line="276" w:lineRule="auto"/>
        <w:rPr>
          <w:b/>
        </w:rPr>
      </w:pPr>
      <w:r w:rsidRPr="00993E8F">
        <w:rPr>
          <w:b/>
        </w:rPr>
        <w:t xml:space="preserve">Polygon-Werkzeug </w:t>
      </w:r>
      <w:r w:rsidRPr="00993E8F">
        <w:rPr>
          <w:noProof/>
          <w:lang w:eastAsia="de-DE"/>
        </w:rPr>
        <w:drawing>
          <wp:inline distT="0" distB="0" distL="0" distR="0" wp14:anchorId="1BDED239" wp14:editId="4E339A9D">
            <wp:extent cx="266700" cy="228600"/>
            <wp:effectExtent l="0" t="0" r="0" b="0"/>
            <wp:docPr id="37" name="Grafik 37" descr="https://lightburnsoftware.github.io/NewDocs/img/Polygon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ightburnsoftware.github.io/NewDocs/img/PolygonToo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p w14:paraId="39C9140F" w14:textId="77777777" w:rsidR="00972C6D" w:rsidRPr="00993E8F" w:rsidRDefault="00972C6D" w:rsidP="00AF60E6">
      <w:pPr>
        <w:spacing w:after="240" w:line="276" w:lineRule="auto"/>
      </w:pPr>
      <w:r w:rsidRPr="00993E8F">
        <w:t>Mit dem Polygon-Werkzeug werden Polygone wie Sechsecke gezeichnet. Wenn du beim Ziehen die Umschalttaste gedrückt hältst, werden Breite und Höhe gesperrt. Wenn du die Strg-Taste gedrückt hältst, wird das Polygon von der Mitte anstelle der Ecke gezogen.</w:t>
      </w:r>
    </w:p>
    <w:p w14:paraId="698D4CF8" w14:textId="1581530F" w:rsidR="00972C6D" w:rsidRPr="00993E8F" w:rsidRDefault="00972C6D" w:rsidP="00AF60E6">
      <w:pPr>
        <w:spacing w:after="240" w:line="276" w:lineRule="auto"/>
      </w:pPr>
      <w:r w:rsidRPr="00993E8F">
        <w:t>Wenn du bei ausgewähltem Polygon das Fenster Formmerkmale öffnest, kannst du die Anzahl der Seiten des Polygons ändern</w:t>
      </w:r>
      <w:r w:rsidR="00FC0DF8" w:rsidRPr="00993E8F">
        <w:t>.</w:t>
      </w:r>
    </w:p>
    <w:p w14:paraId="524132CD" w14:textId="4E7466B7" w:rsidR="00972C6D" w:rsidRPr="00993E8F" w:rsidRDefault="00943CA8" w:rsidP="00AF60E6">
      <w:pPr>
        <w:spacing w:after="240" w:line="276" w:lineRule="auto"/>
        <w:jc w:val="center"/>
        <w:rPr>
          <w:b/>
        </w:rPr>
      </w:pPr>
      <w:r w:rsidRPr="00993E8F">
        <w:rPr>
          <w:noProof/>
          <w:lang w:eastAsia="de-DE"/>
        </w:rPr>
        <w:drawing>
          <wp:inline distT="0" distB="0" distL="0" distR="0" wp14:anchorId="629553F1" wp14:editId="173463AE">
            <wp:extent cx="3702966" cy="1438206"/>
            <wp:effectExtent l="0" t="0" r="0" b="0"/>
            <wp:docPr id="22" name="Grafik 22" descr="Rechteck-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chteck-Eigenschaft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1455" cy="1453155"/>
                    </a:xfrm>
                    <a:prstGeom prst="rect">
                      <a:avLst/>
                    </a:prstGeom>
                    <a:noFill/>
                    <a:ln>
                      <a:noFill/>
                    </a:ln>
                  </pic:spPr>
                </pic:pic>
              </a:graphicData>
            </a:graphic>
          </wp:inline>
        </w:drawing>
      </w:r>
    </w:p>
    <w:p w14:paraId="2A46B7D1" w14:textId="101F8B9C" w:rsidR="00972C6D" w:rsidRPr="00993E8F" w:rsidRDefault="00FC0DF8" w:rsidP="00AF60E6">
      <w:pPr>
        <w:spacing w:after="240" w:line="276" w:lineRule="auto"/>
        <w:rPr>
          <w:b/>
        </w:rPr>
      </w:pPr>
      <w:r w:rsidRPr="00993E8F">
        <w:rPr>
          <w:b/>
        </w:rPr>
        <w:lastRenderedPageBreak/>
        <w:t>Das</w:t>
      </w:r>
      <w:r w:rsidR="00972C6D" w:rsidRPr="00993E8F">
        <w:rPr>
          <w:b/>
        </w:rPr>
        <w:t xml:space="preserve"> Verschieben-Werkzeug</w:t>
      </w:r>
      <w:r w:rsidR="00943CA8" w:rsidRPr="00993E8F">
        <w:rPr>
          <w:b/>
        </w:rPr>
        <w:t xml:space="preserve"> </w:t>
      </w:r>
      <w:r w:rsidR="00943CA8" w:rsidRPr="00993E8F">
        <w:rPr>
          <w:noProof/>
          <w:lang w:eastAsia="de-DE"/>
        </w:rPr>
        <w:drawing>
          <wp:inline distT="0" distB="0" distL="0" distR="0" wp14:anchorId="253B922D" wp14:editId="79638C28">
            <wp:extent cx="182880" cy="243840"/>
            <wp:effectExtent l="0" t="0" r="7620" b="3810"/>
            <wp:docPr id="38" name="Grafik 38" descr="https://lightburnsoftware.github.io/NewDocs/img/ClickTo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ightburnsoftware.github.io/NewDocs/img/ClickToMo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p>
    <w:p w14:paraId="7606A27E" w14:textId="77777777" w:rsidR="00972C6D" w:rsidRPr="00993E8F" w:rsidRDefault="00972C6D" w:rsidP="00AF60E6">
      <w:pPr>
        <w:spacing w:after="240" w:line="276" w:lineRule="auto"/>
      </w:pPr>
      <w:r w:rsidRPr="00993E8F">
        <w:t xml:space="preserve">Mit dem „Click-to-Move-Tool“ bewegst du den Laser schnell an eine Stelle im Arbeitsbereich. Wähle dieses Werkzeug aus und klicke auf eine beliebige Stelle auf der Seite. LightBurn gibt einen Befehl aus, um Ihren Laser dorthin zu senden. Dieses Werkzeug schaltet sich nach ca. 10 Sekunden automatisch aus, falls du es versehentlich eingeschaltet lässt. </w:t>
      </w:r>
    </w:p>
    <w:p w14:paraId="73C29A57" w14:textId="12CB402E" w:rsidR="00FC0DF8" w:rsidRPr="00993E8F" w:rsidRDefault="00FC0DF8" w:rsidP="00AF60E6">
      <w:pPr>
        <w:spacing w:line="276" w:lineRule="auto"/>
        <w:rPr>
          <w:b/>
        </w:rPr>
      </w:pPr>
    </w:p>
    <w:p w14:paraId="1CBA9D13" w14:textId="01995E48" w:rsidR="00972C6D" w:rsidRPr="00993E8F" w:rsidRDefault="00972C6D" w:rsidP="00AF60E6">
      <w:pPr>
        <w:spacing w:after="240" w:line="276" w:lineRule="auto"/>
        <w:rPr>
          <w:b/>
        </w:rPr>
      </w:pPr>
      <w:r w:rsidRPr="00993E8F">
        <w:rPr>
          <w:b/>
        </w:rPr>
        <w:t xml:space="preserve">Der Schnittplaner und Optimierungseinstellungen </w:t>
      </w:r>
    </w:p>
    <w:p w14:paraId="3E28A1D1" w14:textId="77777777" w:rsidR="00972C6D" w:rsidRPr="00993E8F" w:rsidRDefault="00972C6D" w:rsidP="00AF60E6">
      <w:pPr>
        <w:spacing w:after="240" w:line="276" w:lineRule="auto"/>
      </w:pPr>
      <w:r w:rsidRPr="00993E8F">
        <w:t>Mit dem Schnittplaner kontrollierst du die Reihenfolge deiner Bearbeitungs-Schnitte. Du kannst die Schnittoptimierung LightBurn überlassen oder mit den Einstellungen eventuell noch nachoptimieren. Mit dem Schnittplaner und der Vorschau (Alt-P), kannst du die Einstellungen kontrollieren.</w:t>
      </w:r>
    </w:p>
    <w:p w14:paraId="37D4A671" w14:textId="77777777" w:rsidR="00972C6D" w:rsidRPr="00993E8F" w:rsidRDefault="00972C6D" w:rsidP="00AF60E6">
      <w:pPr>
        <w:spacing w:after="240" w:line="276" w:lineRule="auto"/>
      </w:pPr>
    </w:p>
    <w:p w14:paraId="51E49E04" w14:textId="7EA96428" w:rsidR="00972C6D" w:rsidRPr="00993E8F" w:rsidRDefault="00972C6D" w:rsidP="00AF60E6">
      <w:pPr>
        <w:spacing w:after="240" w:line="276" w:lineRule="auto"/>
        <w:rPr>
          <w:noProof/>
          <w:lang w:eastAsia="de-DE"/>
        </w:rPr>
      </w:pPr>
      <w:r w:rsidRPr="00993E8F">
        <w:t>Klicke auf die Schaltfläche Optimierungseinstellungen</w:t>
      </w:r>
      <w:r w:rsidR="00943CA8" w:rsidRPr="00993E8F">
        <w:rPr>
          <w:noProof/>
          <w:lang w:eastAsia="de-DE"/>
        </w:rPr>
        <w:t>:</w:t>
      </w:r>
      <w:r w:rsidR="00FC0DF8" w:rsidRPr="00993E8F">
        <w:rPr>
          <w:noProof/>
          <w:lang w:eastAsia="de-DE"/>
        </w:rPr>
        <w:t xml:space="preserve"> </w:t>
      </w:r>
    </w:p>
    <w:p w14:paraId="24D352E6" w14:textId="30D9224D" w:rsidR="00943CA8" w:rsidRPr="00993E8F" w:rsidRDefault="00943CA8" w:rsidP="00AF60E6">
      <w:pPr>
        <w:spacing w:after="240" w:line="276" w:lineRule="auto"/>
        <w:jc w:val="center"/>
        <w:rPr>
          <w:b/>
        </w:rPr>
      </w:pPr>
      <w:r w:rsidRPr="00993E8F">
        <w:rPr>
          <w:noProof/>
          <w:lang w:eastAsia="de-DE"/>
        </w:rPr>
        <w:drawing>
          <wp:inline distT="0" distB="0" distL="0" distR="0" wp14:anchorId="1C524CF3" wp14:editId="7D8E8A59">
            <wp:extent cx="5400675" cy="240707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407071"/>
                    </a:xfrm>
                    <a:prstGeom prst="rect">
                      <a:avLst/>
                    </a:prstGeom>
                    <a:noFill/>
                    <a:ln>
                      <a:noFill/>
                    </a:ln>
                  </pic:spPr>
                </pic:pic>
              </a:graphicData>
            </a:graphic>
          </wp:inline>
        </w:drawing>
      </w:r>
    </w:p>
    <w:p w14:paraId="4492AAF1" w14:textId="77777777" w:rsidR="00943CA8" w:rsidRPr="00993E8F" w:rsidRDefault="00943CA8" w:rsidP="00AF60E6">
      <w:pPr>
        <w:spacing w:after="240" w:line="276" w:lineRule="auto"/>
        <w:jc w:val="center"/>
      </w:pPr>
      <w:r w:rsidRPr="00993E8F">
        <w:t>Die Einstellungen werden in diesem Dialogfeld angezeigt.</w:t>
      </w:r>
    </w:p>
    <w:p w14:paraId="1505B51F" w14:textId="77777777" w:rsidR="00943CA8" w:rsidRPr="00993E8F" w:rsidRDefault="00943CA8" w:rsidP="00AF60E6">
      <w:pPr>
        <w:spacing w:after="240" w:line="276" w:lineRule="auto"/>
        <w:rPr>
          <w:b/>
        </w:rPr>
      </w:pPr>
    </w:p>
    <w:p w14:paraId="4A8EDC4A" w14:textId="77777777" w:rsidR="00972C6D" w:rsidRPr="00993E8F" w:rsidRDefault="00972C6D" w:rsidP="00AF60E6">
      <w:pPr>
        <w:spacing w:after="0" w:line="276" w:lineRule="auto"/>
      </w:pPr>
      <w:r w:rsidRPr="00993E8F">
        <w:t>Bearbeitungsreihenfolge festlegen</w:t>
      </w:r>
    </w:p>
    <w:p w14:paraId="65A5DEBE" w14:textId="77777777" w:rsidR="00972C6D" w:rsidRPr="00993E8F" w:rsidRDefault="00972C6D" w:rsidP="00AF60E6">
      <w:pPr>
        <w:spacing w:after="0" w:line="276" w:lineRule="auto"/>
      </w:pPr>
      <w:r w:rsidRPr="00993E8F">
        <w:t>Du kannst die Bearbeitungsreihenfolge festlegen und hast die Wahl zwischen Ebene, Gruppen oder Priorität. Du kannst auch eine Kombination dieser drei Optionen in beliebiger Reihenfolge verwenden.</w:t>
      </w:r>
    </w:p>
    <w:p w14:paraId="275F1364" w14:textId="77777777" w:rsidR="00972C6D" w:rsidRPr="00993E8F" w:rsidRDefault="00972C6D" w:rsidP="00AF60E6">
      <w:pPr>
        <w:spacing w:after="240" w:line="276" w:lineRule="auto"/>
      </w:pPr>
      <w:r w:rsidRPr="00993E8F">
        <w:t xml:space="preserve">Die Bearbeitungsreihenfolge ist wichtig, besonders wenn graviert und anschließend geschnitten wird. Wenn du nach Ebenen und dann nach Gruppen ordnest, wird die Liste der Formen zuerst nach Ebenen in Listen aufgeteilt, dann werden diese Listen </w:t>
      </w:r>
      <w:r w:rsidRPr="00993E8F">
        <w:lastRenderedPageBreak/>
        <w:t>nach Gruppen sortiert und schließlich werden die verbleibenden Optimierungen angewendet. Wenn du zuerst nach Gruppen und dann nach Ebenen sortierst, wird die Liste der Formen zuerst nach Gruppen auf Stammebene aufgeteilt, und die Formen in jedem Satz werden nach Ebenen usw. sortiert. Dies ist für große Projekte geeignet, bei denen ein mehrschichtiges Element abgeschlossen werden soll, falls du das Projekt unterbrechen musst.</w:t>
      </w:r>
    </w:p>
    <w:p w14:paraId="05779A2E" w14:textId="77777777" w:rsidR="00972C6D" w:rsidRPr="00993E8F" w:rsidRDefault="00972C6D" w:rsidP="00AF60E6">
      <w:pPr>
        <w:spacing w:after="240" w:line="276" w:lineRule="auto"/>
      </w:pPr>
    </w:p>
    <w:p w14:paraId="586288B0" w14:textId="77777777" w:rsidR="00972C6D" w:rsidRPr="00993E8F" w:rsidRDefault="00972C6D" w:rsidP="00AF60E6">
      <w:pPr>
        <w:spacing w:after="0" w:line="276" w:lineRule="auto"/>
      </w:pPr>
      <w:r w:rsidRPr="00993E8F">
        <w:t>Auftrag nach Schicht (Ebene oder Layer)</w:t>
      </w:r>
    </w:p>
    <w:p w14:paraId="5722A7B2" w14:textId="77777777" w:rsidR="00972C6D" w:rsidRPr="00993E8F" w:rsidRDefault="00972C6D" w:rsidP="00AF60E6">
      <w:pPr>
        <w:spacing w:after="0" w:line="276" w:lineRule="auto"/>
      </w:pPr>
      <w:r w:rsidRPr="00993E8F">
        <w:t>Wenn du "Nach Ebene sortieren" auswählst, wendet der Schnittplaner alle verbleibenden Optimierungen auf die erste Ebene, dann auf die zweite Ebene usw. an.</w:t>
      </w:r>
    </w:p>
    <w:p w14:paraId="37998DFB" w14:textId="77777777" w:rsidR="00755626" w:rsidRDefault="00755626" w:rsidP="00AF60E6">
      <w:pPr>
        <w:spacing w:after="240" w:line="276" w:lineRule="auto"/>
      </w:pPr>
    </w:p>
    <w:p w14:paraId="6FA92A7B" w14:textId="5AE5A937" w:rsidR="00972C6D" w:rsidRPr="00993E8F" w:rsidRDefault="00972C6D" w:rsidP="00AF60E6">
      <w:pPr>
        <w:spacing w:after="0" w:line="276" w:lineRule="auto"/>
      </w:pPr>
      <w:r w:rsidRPr="00993E8F">
        <w:t>Bestellung nach Gruppe</w:t>
      </w:r>
    </w:p>
    <w:p w14:paraId="47CF9C81" w14:textId="77777777" w:rsidR="00972C6D" w:rsidRPr="00993E8F" w:rsidRDefault="00972C6D" w:rsidP="00AF60E6">
      <w:pPr>
        <w:spacing w:after="0" w:line="276" w:lineRule="auto"/>
      </w:pPr>
      <w:r w:rsidRPr="00993E8F">
        <w:t>Wenn du "Bestellung nach Gruppe" auswählst, wendet der Schnittplaner alle verbleibenden Optimierungen auf alle Objekte in einer Gruppe auf Stammebene, dann auf das nächste gruppierte Objekt usw. an. Objekte, die nicht Teil einer Gruppe sind, werden als zusammen in einer Gruppe befindlich behandelt.</w:t>
      </w:r>
    </w:p>
    <w:p w14:paraId="2695FA40" w14:textId="77777777" w:rsidR="00755626" w:rsidRDefault="00755626" w:rsidP="00AF60E6">
      <w:pPr>
        <w:spacing w:after="240" w:line="276" w:lineRule="auto"/>
      </w:pPr>
    </w:p>
    <w:p w14:paraId="4B0D63B7" w14:textId="4437AA88" w:rsidR="00972C6D" w:rsidRPr="00993E8F" w:rsidRDefault="00972C6D" w:rsidP="00AF60E6">
      <w:pPr>
        <w:spacing w:after="0" w:line="276" w:lineRule="auto"/>
      </w:pPr>
      <w:r w:rsidRPr="00993E8F">
        <w:t>Reihenfolge nach Priorität</w:t>
      </w:r>
    </w:p>
    <w:p w14:paraId="5BB73AC6" w14:textId="77777777" w:rsidR="00972C6D" w:rsidRPr="00993E8F" w:rsidRDefault="00972C6D" w:rsidP="00AF60E6">
      <w:pPr>
        <w:spacing w:after="0" w:line="276" w:lineRule="auto"/>
      </w:pPr>
      <w:r w:rsidRPr="00993E8F">
        <w:t>Wenn du nach Priorität sortieren wählst, wendet der Schnittplaner alle verbleibenden Optimierungen zuerst auf die Objekte mit der höchsten Priorität (im Fenster Formulareigenschaften zugewiesen), dann auf die nächstniedrigere an usw.</w:t>
      </w:r>
    </w:p>
    <w:p w14:paraId="54E93F28" w14:textId="77777777" w:rsidR="00755626" w:rsidRDefault="00755626" w:rsidP="00AF60E6">
      <w:pPr>
        <w:spacing w:after="240" w:line="276" w:lineRule="auto"/>
      </w:pPr>
    </w:p>
    <w:p w14:paraId="593FA445" w14:textId="17027904" w:rsidR="00972C6D" w:rsidRPr="00993E8F" w:rsidRDefault="00972C6D" w:rsidP="00AF60E6">
      <w:pPr>
        <w:spacing w:after="0" w:line="276" w:lineRule="auto"/>
      </w:pPr>
      <w:r w:rsidRPr="00993E8F">
        <w:t>Optimierungen</w:t>
      </w:r>
    </w:p>
    <w:p w14:paraId="798DD3BD" w14:textId="77777777" w:rsidR="00972C6D" w:rsidRPr="00993E8F" w:rsidRDefault="00972C6D" w:rsidP="00AF60E6">
      <w:pPr>
        <w:spacing w:after="0" w:line="276" w:lineRule="auto"/>
      </w:pPr>
      <w:r w:rsidRPr="00993E8F">
        <w:t>Diese Optimierungen werden auf jeden Schneidsatz von Ausgaben aus der obigen Reihenfolge als Satz angewendet.</w:t>
      </w:r>
    </w:p>
    <w:p w14:paraId="4F165406" w14:textId="77777777" w:rsidR="00755626" w:rsidRDefault="00755626" w:rsidP="00AF60E6">
      <w:pPr>
        <w:spacing w:after="240" w:line="276" w:lineRule="auto"/>
      </w:pPr>
    </w:p>
    <w:p w14:paraId="2C115562" w14:textId="60BD0930" w:rsidR="00972C6D" w:rsidRPr="00993E8F" w:rsidRDefault="00972C6D" w:rsidP="00AF60E6">
      <w:pPr>
        <w:spacing w:after="0" w:line="276" w:lineRule="auto"/>
      </w:pPr>
      <w:r w:rsidRPr="00993E8F">
        <w:t>Schneide zuerst die inneren Formen</w:t>
      </w:r>
    </w:p>
    <w:p w14:paraId="30055C48" w14:textId="77777777" w:rsidR="00972C6D" w:rsidRPr="00993E8F" w:rsidRDefault="00972C6D" w:rsidP="00AF60E6">
      <w:pPr>
        <w:spacing w:after="0" w:line="276" w:lineRule="auto"/>
      </w:pPr>
      <w:r w:rsidRPr="00993E8F">
        <w:t>Wie der Name schon sagt, wird bei einem Objekt zuerst der innere, dann der äußere Teil des Objekts geschnitten.</w:t>
      </w:r>
    </w:p>
    <w:p w14:paraId="2A785E44" w14:textId="77777777" w:rsidR="00755626" w:rsidRDefault="00755626" w:rsidP="00AF60E6">
      <w:pPr>
        <w:spacing w:after="240" w:line="276" w:lineRule="auto"/>
      </w:pPr>
    </w:p>
    <w:p w14:paraId="3EFD5F43" w14:textId="7CC19B86" w:rsidR="00972C6D" w:rsidRPr="00993E8F" w:rsidRDefault="00972C6D" w:rsidP="00AF60E6">
      <w:pPr>
        <w:spacing w:after="0" w:line="276" w:lineRule="auto"/>
      </w:pPr>
      <w:r w:rsidRPr="00993E8F">
        <w:t>In Richtungsreihenfolge schneiden</w:t>
      </w:r>
    </w:p>
    <w:p w14:paraId="193C617D" w14:textId="77777777" w:rsidR="00972C6D" w:rsidRPr="00993E8F" w:rsidRDefault="00972C6D" w:rsidP="00AF60E6">
      <w:pPr>
        <w:spacing w:after="0" w:line="276" w:lineRule="auto"/>
      </w:pPr>
      <w:r w:rsidRPr="00993E8F">
        <w:t>Dadurch wird versucht, die Formen in deinem Projekt in die angegebene Richtung zu schneiden - von oben nach unten, von links nach rechts usw.</w:t>
      </w:r>
    </w:p>
    <w:p w14:paraId="2E3E54C7" w14:textId="77777777" w:rsidR="00755626" w:rsidRDefault="00755626" w:rsidP="00AF60E6">
      <w:pPr>
        <w:spacing w:after="240" w:line="276" w:lineRule="auto"/>
      </w:pPr>
    </w:p>
    <w:p w14:paraId="62D9164C" w14:textId="50B4416A" w:rsidR="00972C6D" w:rsidRPr="00993E8F" w:rsidRDefault="00972C6D" w:rsidP="00AF60E6">
      <w:pPr>
        <w:spacing w:after="0" w:line="276" w:lineRule="auto"/>
      </w:pPr>
      <w:r w:rsidRPr="00993E8F">
        <w:t>Verfahrweg reduzieren</w:t>
      </w:r>
    </w:p>
    <w:p w14:paraId="3D396017" w14:textId="77777777" w:rsidR="00972C6D" w:rsidRPr="00993E8F" w:rsidRDefault="00972C6D" w:rsidP="00AF60E6">
      <w:pPr>
        <w:spacing w:after="0" w:line="276" w:lineRule="auto"/>
      </w:pPr>
      <w:r w:rsidRPr="00993E8F">
        <w:t>Dadurch versucht der Schnittplaner, die Schnitte so zu ordnen, dass Objekte nebeneinander ausgewählt werden, um die Verfahrwege zu reduzieren.</w:t>
      </w:r>
    </w:p>
    <w:p w14:paraId="5D281D35" w14:textId="77777777" w:rsidR="00972C6D" w:rsidRPr="00993E8F" w:rsidRDefault="00972C6D" w:rsidP="00AF60E6">
      <w:pPr>
        <w:spacing w:after="240" w:line="276" w:lineRule="auto"/>
      </w:pPr>
    </w:p>
    <w:p w14:paraId="66F565B3" w14:textId="77777777" w:rsidR="00972C6D" w:rsidRPr="00993E8F" w:rsidRDefault="00972C6D" w:rsidP="00AF60E6">
      <w:pPr>
        <w:spacing w:after="0" w:line="276" w:lineRule="auto"/>
      </w:pPr>
      <w:r w:rsidRPr="00993E8F">
        <w:lastRenderedPageBreak/>
        <w:t>Richtungsänderungen reduzieren</w:t>
      </w:r>
    </w:p>
    <w:p w14:paraId="6F4B6FFF" w14:textId="77777777" w:rsidR="00972C6D" w:rsidRPr="00993E8F" w:rsidRDefault="00972C6D" w:rsidP="00AF60E6">
      <w:pPr>
        <w:spacing w:after="0" w:line="276" w:lineRule="auto"/>
      </w:pPr>
      <w:r w:rsidRPr="00993E8F">
        <w:t xml:space="preserve">Der Schnittplaner versucht so Schnitte auszuwählen, dass er sich in die gleiche Richtung bewegen kann. Diese Option soll die Schnittzeit reduzieren. </w:t>
      </w:r>
    </w:p>
    <w:p w14:paraId="0919881B" w14:textId="77777777" w:rsidR="00755626" w:rsidRDefault="00755626" w:rsidP="00AF60E6">
      <w:pPr>
        <w:spacing w:after="240" w:line="276" w:lineRule="auto"/>
      </w:pPr>
    </w:p>
    <w:p w14:paraId="79803FB7" w14:textId="38B81565" w:rsidR="00972C6D" w:rsidRPr="00993E8F" w:rsidRDefault="00972C6D" w:rsidP="00AF60E6">
      <w:pPr>
        <w:spacing w:after="0" w:line="276" w:lineRule="auto"/>
      </w:pPr>
      <w:r w:rsidRPr="00993E8F">
        <w:t>Wähle den besten Startpunkt</w:t>
      </w:r>
    </w:p>
    <w:p w14:paraId="48195201" w14:textId="77777777" w:rsidR="00972C6D" w:rsidRPr="00993E8F" w:rsidRDefault="00972C6D" w:rsidP="00AF60E6">
      <w:pPr>
        <w:spacing w:after="0" w:line="276" w:lineRule="auto"/>
      </w:pPr>
      <w:r w:rsidRPr="00993E8F">
        <w:t>Die Festlegung des Startpunkts ermöglicht dem System, einen Schnitt an einem beliebigen Punkt innerhalb einer Form zu starten. Die Besten Ergebnisse werden erzielt, wenn auch "Fahrbewegungen reduzieren" aktiviert ist.</w:t>
      </w:r>
    </w:p>
    <w:p w14:paraId="3FA23121" w14:textId="77777777" w:rsidR="00755626" w:rsidRDefault="00755626" w:rsidP="00AF60E6">
      <w:pPr>
        <w:spacing w:after="240" w:line="276" w:lineRule="auto"/>
      </w:pPr>
    </w:p>
    <w:p w14:paraId="5AA5E2A0" w14:textId="036B1F73" w:rsidR="00972C6D" w:rsidRPr="00993E8F" w:rsidRDefault="00972C6D" w:rsidP="00AF60E6">
      <w:pPr>
        <w:spacing w:after="0" w:line="276" w:lineRule="auto"/>
      </w:pPr>
      <w:r w:rsidRPr="00993E8F">
        <w:t>Wenn möglich wähle Ecken als Startpunkt</w:t>
      </w:r>
    </w:p>
    <w:p w14:paraId="28F40C16" w14:textId="77777777" w:rsidR="00972C6D" w:rsidRPr="00993E8F" w:rsidRDefault="00972C6D" w:rsidP="00AF60E6">
      <w:pPr>
        <w:spacing w:after="0" w:line="276" w:lineRule="auto"/>
      </w:pPr>
      <w:r w:rsidRPr="00993E8F">
        <w:t>Der Schnittplaner versucht, einen Schnitt an einer Material-Ecke zu starten, um Verbrennungen oder Flecken auf der Oberfläche deines Objekts zu minimieren.</w:t>
      </w:r>
    </w:p>
    <w:p w14:paraId="3BAAAFEC" w14:textId="77777777" w:rsidR="00755626" w:rsidRDefault="00755626" w:rsidP="00AF60E6">
      <w:pPr>
        <w:spacing w:after="240" w:line="276" w:lineRule="auto"/>
      </w:pPr>
    </w:p>
    <w:p w14:paraId="1CE506DB" w14:textId="7B71111E" w:rsidR="00972C6D" w:rsidRPr="00993E8F" w:rsidRDefault="00972C6D" w:rsidP="00AF60E6">
      <w:pPr>
        <w:spacing w:after="0" w:line="276" w:lineRule="auto"/>
      </w:pPr>
      <w:r w:rsidRPr="00993E8F">
        <w:t>Wähle die beste Richtung</w:t>
      </w:r>
    </w:p>
    <w:p w14:paraId="1944CAF0" w14:textId="4EBB4C61" w:rsidR="00972C6D" w:rsidRPr="00993E8F" w:rsidRDefault="00972C6D" w:rsidP="00AF60E6">
      <w:pPr>
        <w:spacing w:after="0" w:line="276" w:lineRule="auto"/>
      </w:pPr>
      <w:r w:rsidRPr="00993E8F">
        <w:t>Der Schnittplaner versucht, die beste Richtung für den Schnitt auszuwählen.</w:t>
      </w:r>
    </w:p>
    <w:p w14:paraId="6C74EE09" w14:textId="77777777" w:rsidR="00755626" w:rsidRDefault="00755626" w:rsidP="00AF60E6">
      <w:pPr>
        <w:spacing w:after="240" w:line="276" w:lineRule="auto"/>
      </w:pPr>
    </w:p>
    <w:p w14:paraId="0F67B711" w14:textId="517A2761" w:rsidR="00972C6D" w:rsidRPr="00993E8F" w:rsidRDefault="00972C6D" w:rsidP="00AF60E6">
      <w:pPr>
        <w:spacing w:after="0" w:line="276" w:lineRule="auto"/>
      </w:pPr>
      <w:r w:rsidRPr="00993E8F">
        <w:t>Überlappende Linien entfernen</w:t>
      </w:r>
    </w:p>
    <w:p w14:paraId="4892FB2C" w14:textId="77777777" w:rsidR="00943CA8" w:rsidRPr="00993E8F" w:rsidRDefault="00972C6D" w:rsidP="00AF60E6">
      <w:pPr>
        <w:spacing w:after="0" w:line="276" w:lineRule="auto"/>
      </w:pPr>
      <w:r w:rsidRPr="00993E8F">
        <w:t xml:space="preserve">Der Schnittplaner entfernt sich überlappende Linien, die dazu führen würden, dass der Laser zweimal an derselben Stelle schneidet. Dadurch werden alle Linien entfernt, die vollständig von einer anderen Linie abgedeckt sind, es werden jedoch keine Teilüberlappungen </w:t>
      </w:r>
      <w:r w:rsidR="00943CA8" w:rsidRPr="00993E8F">
        <w:t>wie folgt entfernt:</w:t>
      </w:r>
    </w:p>
    <w:p w14:paraId="18E6B376" w14:textId="7FB47254" w:rsidR="00972C6D" w:rsidRPr="00993E8F" w:rsidRDefault="00972C6D" w:rsidP="00AF60E6">
      <w:pPr>
        <w:spacing w:after="240" w:line="276" w:lineRule="auto"/>
      </w:pPr>
    </w:p>
    <w:p w14:paraId="7761DA27" w14:textId="2EB8064A" w:rsidR="00943CA8" w:rsidRPr="00993E8F" w:rsidRDefault="00943CA8" w:rsidP="00AF60E6">
      <w:pPr>
        <w:spacing w:after="240" w:line="276" w:lineRule="auto"/>
      </w:pPr>
      <w:r w:rsidRPr="00993E8F">
        <w:rPr>
          <w:noProof/>
          <w:lang w:eastAsia="de-DE"/>
        </w:rPr>
        <w:drawing>
          <wp:inline distT="0" distB="0" distL="0" distR="0" wp14:anchorId="64D6053F" wp14:editId="01941CDB">
            <wp:extent cx="4556760" cy="198120"/>
            <wp:effectExtent l="0" t="0" r="0" b="0"/>
            <wp:docPr id="39" name="Grafik 39" descr="Optimizer-PartialOverl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timizer-PartialOverlap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6760" cy="198120"/>
                    </a:xfrm>
                    <a:prstGeom prst="rect">
                      <a:avLst/>
                    </a:prstGeom>
                    <a:noFill/>
                    <a:ln>
                      <a:noFill/>
                    </a:ln>
                  </pic:spPr>
                </pic:pic>
              </a:graphicData>
            </a:graphic>
          </wp:inline>
        </w:drawing>
      </w:r>
    </w:p>
    <w:p w14:paraId="65FBAF7D" w14:textId="77777777" w:rsidR="00972C6D" w:rsidRPr="00993E8F" w:rsidRDefault="00972C6D" w:rsidP="00AF60E6">
      <w:pPr>
        <w:spacing w:after="240" w:line="276" w:lineRule="auto"/>
        <w:jc w:val="center"/>
      </w:pPr>
      <w:r w:rsidRPr="00993E8F">
        <w:t>Die Linien sind hier leicht versetzt.</w:t>
      </w:r>
    </w:p>
    <w:p w14:paraId="7975A55F" w14:textId="77777777" w:rsidR="00972C6D" w:rsidRPr="00993E8F" w:rsidRDefault="00972C6D" w:rsidP="00AF60E6">
      <w:pPr>
        <w:spacing w:after="240" w:line="276" w:lineRule="auto"/>
        <w:rPr>
          <w:b/>
        </w:rPr>
      </w:pPr>
    </w:p>
    <w:p w14:paraId="31561C7C" w14:textId="77777777" w:rsidR="00972C6D" w:rsidRPr="00993E8F" w:rsidRDefault="00972C6D" w:rsidP="00AF60E6">
      <w:pPr>
        <w:spacing w:after="240" w:line="276" w:lineRule="auto"/>
        <w:rPr>
          <w:b/>
        </w:rPr>
      </w:pPr>
      <w:r w:rsidRPr="00993E8F">
        <w:rPr>
          <w:b/>
        </w:rPr>
        <w:t>Scan-Offset-Anpassung</w:t>
      </w:r>
    </w:p>
    <w:p w14:paraId="4F8F8083" w14:textId="77777777" w:rsidR="00972C6D" w:rsidRPr="00993E8F" w:rsidRDefault="00972C6D" w:rsidP="00AF60E6">
      <w:pPr>
        <w:spacing w:after="240" w:line="276" w:lineRule="auto"/>
      </w:pPr>
      <w:r w:rsidRPr="00993E8F">
        <w:t>Moderne Laser können sich sehr schnell und mit bemerkenswerter Präzision bewegen, das Abfeuern des Strahls dauert jedoch noch einige Zeit. Einige Netzteile und Röhren reagieren möglicherweise mit Verzögerung. Bei einer Geschwindigkeit von 100 mm / Sekunde kann die Gravur durchaus um eine volle Punktbreite versetzt sein. Je höher die Geschwindigkeit, umso deutlicher wird dieser Effekt.</w:t>
      </w:r>
    </w:p>
    <w:p w14:paraId="28AE661D" w14:textId="77777777" w:rsidR="00AF60E6" w:rsidRDefault="00AF60E6">
      <w:r>
        <w:br w:type="page"/>
      </w:r>
    </w:p>
    <w:p w14:paraId="307A2698" w14:textId="43A4E9E9" w:rsidR="00972C6D" w:rsidRPr="00993E8F" w:rsidRDefault="00972C6D" w:rsidP="00AF60E6">
      <w:pPr>
        <w:spacing w:after="240" w:line="276" w:lineRule="auto"/>
      </w:pPr>
      <w:r w:rsidRPr="00993E8F">
        <w:lastRenderedPageBreak/>
        <w:t>Das Ergebnis sind ungleiche Kanten. Das Bild unten ist ein 20-mm-Quadrat mit 100 mm / s, was zu eine</w:t>
      </w:r>
      <w:r w:rsidR="0098407F" w:rsidRPr="00993E8F">
        <w:t>m deutlichen</w:t>
      </w:r>
      <w:r w:rsidR="00583886" w:rsidRPr="00993E8F">
        <w:t xml:space="preserve"> </w:t>
      </w:r>
      <w:r w:rsidRPr="00993E8F">
        <w:t xml:space="preserve">Versatz zwischen den </w:t>
      </w:r>
      <w:r w:rsidR="0098407F" w:rsidRPr="00993E8F">
        <w:t>Linien</w:t>
      </w:r>
      <w:r w:rsidRPr="00993E8F">
        <w:t xml:space="preserve"> führt:</w:t>
      </w:r>
    </w:p>
    <w:p w14:paraId="1A0F60D4" w14:textId="77777777" w:rsidR="00583886" w:rsidRPr="00993E8F" w:rsidRDefault="00583886" w:rsidP="00AF60E6">
      <w:pPr>
        <w:spacing w:after="240" w:line="276" w:lineRule="auto"/>
        <w:jc w:val="center"/>
        <w:rPr>
          <w:b/>
        </w:rPr>
      </w:pPr>
      <w:r w:rsidRPr="00993E8F">
        <w:rPr>
          <w:noProof/>
          <w:lang w:eastAsia="de-DE"/>
        </w:rPr>
        <w:drawing>
          <wp:inline distT="0" distB="0" distL="0" distR="0" wp14:anchorId="52FE69D3" wp14:editId="0981D4D1">
            <wp:extent cx="2697074" cy="2408296"/>
            <wp:effectExtent l="0" t="0" r="8255" b="0"/>
            <wp:docPr id="43" name="Grafik 43" descr="https://lightburnsoftware.github.io/NewDocs/img/ScanningOffset-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ightburnsoftware.github.io/NewDocs/img/ScanningOffset-Illustra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3111" cy="2476192"/>
                    </a:xfrm>
                    <a:prstGeom prst="rect">
                      <a:avLst/>
                    </a:prstGeom>
                    <a:noFill/>
                    <a:ln>
                      <a:noFill/>
                    </a:ln>
                  </pic:spPr>
                </pic:pic>
              </a:graphicData>
            </a:graphic>
          </wp:inline>
        </w:drawing>
      </w:r>
    </w:p>
    <w:p w14:paraId="549AF522" w14:textId="065E22CB" w:rsidR="00972C6D" w:rsidRPr="00993E8F" w:rsidRDefault="00972C6D" w:rsidP="00AF60E6">
      <w:pPr>
        <w:spacing w:after="240" w:line="276" w:lineRule="auto"/>
        <w:jc w:val="center"/>
      </w:pPr>
      <w:r w:rsidRPr="00993E8F">
        <w:t>Mit LightBurn kann man mi</w:t>
      </w:r>
      <w:r w:rsidR="00F26E65" w:rsidRPr="00993E8F">
        <w:t>t Hilfe der Offset-Einstellung in den Geräteeinstellungen</w:t>
      </w:r>
      <w:r w:rsidRPr="00993E8F">
        <w:t xml:space="preserve"> den Effekt ausgleichen.</w:t>
      </w:r>
    </w:p>
    <w:p w14:paraId="470336C9" w14:textId="089FD95C" w:rsidR="00755626" w:rsidRDefault="00755626" w:rsidP="00AF60E6">
      <w:pPr>
        <w:spacing w:after="240" w:line="276" w:lineRule="auto"/>
        <w:jc w:val="center"/>
      </w:pPr>
      <w:r w:rsidRPr="00993E8F">
        <w:rPr>
          <w:b/>
          <w:noProof/>
          <w:lang w:eastAsia="de-DE"/>
        </w:rPr>
        <w:drawing>
          <wp:inline distT="0" distB="0" distL="0" distR="0" wp14:anchorId="776241A3" wp14:editId="4536476A">
            <wp:extent cx="3920948" cy="3270530"/>
            <wp:effectExtent l="0" t="0" r="381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8634" cy="3377035"/>
                    </a:xfrm>
                    <a:prstGeom prst="rect">
                      <a:avLst/>
                    </a:prstGeom>
                    <a:noFill/>
                    <a:ln>
                      <a:noFill/>
                    </a:ln>
                  </pic:spPr>
                </pic:pic>
              </a:graphicData>
            </a:graphic>
          </wp:inline>
        </w:drawing>
      </w:r>
    </w:p>
    <w:p w14:paraId="1CACDFDC" w14:textId="7FC8902E" w:rsidR="00F26E65" w:rsidRDefault="00F26E65" w:rsidP="00AF60E6">
      <w:pPr>
        <w:spacing w:after="240" w:line="276" w:lineRule="auto"/>
        <w:jc w:val="center"/>
      </w:pPr>
      <w:r w:rsidRPr="00993E8F">
        <w:t>Bild: Geräteeinstellungen und Maschineneinstellungen.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9"/>
        <w:gridCol w:w="4626"/>
      </w:tblGrid>
      <w:tr w:rsidR="00206B86" w14:paraId="2C56C7EE" w14:textId="77777777" w:rsidTr="00AF60E6">
        <w:tc>
          <w:tcPr>
            <w:tcW w:w="4247" w:type="dxa"/>
          </w:tcPr>
          <w:p w14:paraId="64FB063B" w14:textId="77777777" w:rsidR="00AF60E6" w:rsidRDefault="00AF60E6" w:rsidP="00AF60E6">
            <w:pPr>
              <w:spacing w:after="20" w:line="276" w:lineRule="auto"/>
              <w:jc w:val="center"/>
            </w:pPr>
          </w:p>
          <w:p w14:paraId="3538F049" w14:textId="77777777" w:rsidR="00AF60E6" w:rsidRDefault="00AF60E6" w:rsidP="00AF60E6">
            <w:pPr>
              <w:spacing w:after="20" w:line="276" w:lineRule="auto"/>
              <w:jc w:val="center"/>
            </w:pPr>
          </w:p>
          <w:p w14:paraId="054C704D" w14:textId="77777777" w:rsidR="00AF60E6" w:rsidRDefault="00AF60E6" w:rsidP="00AF60E6">
            <w:pPr>
              <w:spacing w:after="20" w:line="276" w:lineRule="auto"/>
              <w:jc w:val="center"/>
            </w:pPr>
          </w:p>
          <w:p w14:paraId="706C3724" w14:textId="77777777" w:rsidR="00AF60E6" w:rsidRDefault="00AF60E6" w:rsidP="00AF60E6">
            <w:pPr>
              <w:spacing w:after="20" w:line="276" w:lineRule="auto"/>
              <w:jc w:val="center"/>
            </w:pPr>
          </w:p>
          <w:p w14:paraId="5369F209" w14:textId="645D755C" w:rsidR="00AF60E6" w:rsidRPr="00993E8F" w:rsidRDefault="00AF60E6" w:rsidP="00AF60E6">
            <w:pPr>
              <w:spacing w:after="20" w:line="276" w:lineRule="auto"/>
              <w:jc w:val="center"/>
            </w:pPr>
            <w:r w:rsidRPr="00993E8F">
              <w:t xml:space="preserve">Bild: Schnitteinstellungen in LightBurn. </w:t>
            </w:r>
          </w:p>
          <w:p w14:paraId="227712FF" w14:textId="77777777" w:rsidR="00AF60E6" w:rsidRPr="00993E8F" w:rsidRDefault="00AF60E6" w:rsidP="00AF60E6">
            <w:pPr>
              <w:spacing w:after="20" w:line="276" w:lineRule="auto"/>
              <w:jc w:val="center"/>
            </w:pPr>
            <w:r w:rsidRPr="00993E8F">
              <w:t>Die Schnitteinstellungen müssen mit den Geräteeinstellungen übereinstimmen!</w:t>
            </w:r>
          </w:p>
          <w:p w14:paraId="275D1DCB" w14:textId="77777777" w:rsidR="00AF60E6" w:rsidRDefault="00AF60E6" w:rsidP="00AF60E6">
            <w:pPr>
              <w:spacing w:after="240" w:line="276" w:lineRule="auto"/>
              <w:jc w:val="center"/>
            </w:pPr>
          </w:p>
        </w:tc>
        <w:tc>
          <w:tcPr>
            <w:tcW w:w="4248" w:type="dxa"/>
          </w:tcPr>
          <w:p w14:paraId="3A4CB8B5" w14:textId="1C165983" w:rsidR="00AF60E6" w:rsidRDefault="00AF60E6" w:rsidP="00AF60E6">
            <w:pPr>
              <w:spacing w:after="240" w:line="276" w:lineRule="auto"/>
              <w:jc w:val="center"/>
            </w:pPr>
            <w:r w:rsidRPr="00993E8F">
              <w:rPr>
                <w:b/>
                <w:noProof/>
                <w:lang w:eastAsia="de-DE"/>
              </w:rPr>
              <w:drawing>
                <wp:inline distT="0" distB="0" distL="0" distR="0" wp14:anchorId="2074B695" wp14:editId="50250AD6">
                  <wp:extent cx="2791740" cy="4045292"/>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7911" cy="4271587"/>
                          </a:xfrm>
                          <a:prstGeom prst="rect">
                            <a:avLst/>
                          </a:prstGeom>
                          <a:noFill/>
                          <a:ln>
                            <a:noFill/>
                          </a:ln>
                        </pic:spPr>
                      </pic:pic>
                    </a:graphicData>
                  </a:graphic>
                </wp:inline>
              </w:drawing>
            </w:r>
          </w:p>
        </w:tc>
      </w:tr>
    </w:tbl>
    <w:p w14:paraId="3E18620C" w14:textId="520947DE" w:rsidR="00972C6D" w:rsidRPr="00993E8F" w:rsidRDefault="00972C6D" w:rsidP="00AF60E6">
      <w:pPr>
        <w:spacing w:after="240" w:line="276" w:lineRule="auto"/>
        <w:rPr>
          <w:b/>
        </w:rPr>
      </w:pPr>
      <w:r w:rsidRPr="00993E8F">
        <w:rPr>
          <w:b/>
        </w:rPr>
        <w:t>Line Wobble</w:t>
      </w:r>
    </w:p>
    <w:p w14:paraId="48762A18" w14:textId="0A1828AD" w:rsidR="00972C6D" w:rsidRDefault="00972C6D" w:rsidP="00AF60E6">
      <w:pPr>
        <w:spacing w:after="240" w:line="276" w:lineRule="auto"/>
      </w:pPr>
      <w:r w:rsidRPr="00993E8F">
        <w:t>Ein anderes, aber ebenso häufiges Problem ist das Wackeln der Linien, das häufig durch eine zu hohe Beschleunigungseinstellung verursacht wird. Möglicherweise sehen die Linien folgendermaßen aus:</w:t>
      </w:r>
    </w:p>
    <w:tbl>
      <w:tblPr>
        <w:tblStyle w:val="Tabellenraster"/>
        <w:tblW w:w="0" w:type="auto"/>
        <w:tblLook w:val="04A0" w:firstRow="1" w:lastRow="0" w:firstColumn="1" w:lastColumn="0" w:noHBand="0" w:noVBand="1"/>
      </w:tblPr>
      <w:tblGrid>
        <w:gridCol w:w="4247"/>
        <w:gridCol w:w="4248"/>
      </w:tblGrid>
      <w:tr w:rsidR="00206B86" w14:paraId="0BB9260E" w14:textId="77777777" w:rsidTr="00206B86">
        <w:tc>
          <w:tcPr>
            <w:tcW w:w="4247" w:type="dxa"/>
          </w:tcPr>
          <w:p w14:paraId="751A8E62" w14:textId="7A91B382" w:rsidR="00206B86" w:rsidRDefault="00206B86" w:rsidP="00AF60E6">
            <w:pPr>
              <w:spacing w:after="240" w:line="276" w:lineRule="auto"/>
            </w:pPr>
            <w:r w:rsidRPr="00993E8F">
              <w:rPr>
                <w:noProof/>
                <w:lang w:eastAsia="de-DE"/>
              </w:rPr>
              <w:drawing>
                <wp:inline distT="0" distB="0" distL="0" distR="0" wp14:anchorId="42A06C8D" wp14:editId="1F712D79">
                  <wp:extent cx="2339587" cy="2529840"/>
                  <wp:effectExtent l="0" t="0" r="3810" b="3810"/>
                  <wp:docPr id="46" name="Grafik 46" descr="https://lightburnsoftware.github.io/NewDocs/img/ScanningOffset-LineWo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ightburnsoftware.github.io/NewDocs/img/ScanningOffset-LineWobbl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3076" cy="2566052"/>
                          </a:xfrm>
                          <a:prstGeom prst="rect">
                            <a:avLst/>
                          </a:prstGeom>
                          <a:noFill/>
                          <a:ln>
                            <a:noFill/>
                          </a:ln>
                        </pic:spPr>
                      </pic:pic>
                    </a:graphicData>
                  </a:graphic>
                </wp:inline>
              </w:drawing>
            </w:r>
          </w:p>
        </w:tc>
        <w:tc>
          <w:tcPr>
            <w:tcW w:w="4248" w:type="dxa"/>
          </w:tcPr>
          <w:p w14:paraId="33B60530" w14:textId="77777777" w:rsidR="00206B86" w:rsidRDefault="00206B86" w:rsidP="00AF60E6">
            <w:pPr>
              <w:spacing w:after="240" w:line="276" w:lineRule="auto"/>
            </w:pPr>
          </w:p>
          <w:p w14:paraId="369D5623" w14:textId="77777777" w:rsidR="00206B86" w:rsidRDefault="00206B86" w:rsidP="00AF60E6">
            <w:pPr>
              <w:spacing w:after="240" w:line="276" w:lineRule="auto"/>
            </w:pPr>
          </w:p>
          <w:p w14:paraId="6AF81A97" w14:textId="77777777" w:rsidR="00206B86" w:rsidRPr="00993E8F" w:rsidRDefault="00206B86" w:rsidP="00206B86">
            <w:pPr>
              <w:spacing w:after="240" w:line="276" w:lineRule="auto"/>
            </w:pPr>
            <w:r w:rsidRPr="00993E8F">
              <w:t>In diesem Fall bewegt sich dein Laser zu schnell zwischen den Reihen. Durch Verringern der Beschleunigungseinstellung für die Y-Achse kann dies korrigiert werden.</w:t>
            </w:r>
          </w:p>
          <w:p w14:paraId="16D530AD" w14:textId="0245460F" w:rsidR="00206B86" w:rsidRDefault="00206B86" w:rsidP="00AF60E6">
            <w:pPr>
              <w:spacing w:after="240" w:line="276" w:lineRule="auto"/>
            </w:pPr>
          </w:p>
        </w:tc>
      </w:tr>
    </w:tbl>
    <w:p w14:paraId="61A0F629" w14:textId="77777777" w:rsidR="00AF60E6" w:rsidRDefault="00AF60E6">
      <w:pPr>
        <w:rPr>
          <w:b/>
        </w:rPr>
      </w:pPr>
      <w:r>
        <w:rPr>
          <w:b/>
        </w:rPr>
        <w:br w:type="page"/>
      </w:r>
    </w:p>
    <w:p w14:paraId="19D80F90" w14:textId="4E02EF3E" w:rsidR="00276FBF" w:rsidRDefault="00B53CFD" w:rsidP="00AF60E6">
      <w:pPr>
        <w:spacing w:after="240" w:line="276" w:lineRule="auto"/>
        <w:rPr>
          <w:rStyle w:val="Hyperlink"/>
        </w:rPr>
      </w:pPr>
      <w:bookmarkStart w:id="5" w:name="T4"/>
      <w:bookmarkEnd w:id="5"/>
      <w:r w:rsidRPr="00993E8F">
        <w:rPr>
          <w:b/>
        </w:rPr>
        <w:lastRenderedPageBreak/>
        <w:t xml:space="preserve">Teil 4: </w:t>
      </w:r>
      <w:r w:rsidR="007966BE">
        <w:rPr>
          <w:b/>
        </w:rPr>
        <w:t xml:space="preserve">Lasercutter </w:t>
      </w:r>
      <w:r w:rsidR="00BF23A8" w:rsidRPr="00993E8F">
        <w:rPr>
          <w:b/>
        </w:rPr>
        <w:t>Checkliste</w:t>
      </w:r>
      <w:r w:rsidR="00CE7EEB" w:rsidRPr="00CE7EEB">
        <w:rPr>
          <w:b/>
        </w:rPr>
        <w:t xml:space="preserve"> </w:t>
      </w:r>
      <w:hyperlink w:anchor="T1" w:history="1">
        <w:r w:rsidR="00276FBF" w:rsidRPr="00CE7EEB">
          <w:rPr>
            <w:rStyle w:val="Hyperlink"/>
          </w:rPr>
          <w:t>[</w:t>
        </w:r>
        <w:r w:rsidR="00276FBF">
          <w:rPr>
            <w:rStyle w:val="Hyperlink"/>
          </w:rPr>
          <w:t>zurück zum Inhaltsverzeichnis</w:t>
        </w:r>
        <w:r w:rsidR="00276FBF" w:rsidRPr="00CE7EEB">
          <w:rPr>
            <w:rStyle w:val="Hyperlink"/>
          </w:rPr>
          <w:t>]</w:t>
        </w:r>
      </w:hyperlink>
    </w:p>
    <w:p w14:paraId="71041675" w14:textId="32618E2A" w:rsidR="00AE2506" w:rsidRPr="00993E8F" w:rsidRDefault="00680198" w:rsidP="00AF60E6">
      <w:pPr>
        <w:spacing w:after="240" w:line="276" w:lineRule="auto"/>
      </w:pPr>
      <w:r w:rsidRPr="00680198">
        <w:t xml:space="preserve">Gehe bei der Nutzung des Lasercutters unbedingt die Checkliste </w:t>
      </w:r>
      <w:r>
        <w:t xml:space="preserve">Punkt für Punkt </w:t>
      </w:r>
      <w:r w:rsidRPr="00680198">
        <w:t xml:space="preserve">durch und starte die Bearbeitung erst, wenn alle Schritte erledigt sind. Verwende die Checkliste bei jeder Nutzung des Laser-Cutters. Informiere dich über </w:t>
      </w:r>
      <w:r>
        <w:t xml:space="preserve">vor der Bearbeitung </w:t>
      </w:r>
      <w:r w:rsidRPr="00680198">
        <w:t>die Lage des CO</w:t>
      </w:r>
      <w:r w:rsidRPr="00680198">
        <w:rPr>
          <w:vertAlign w:val="subscript"/>
        </w:rPr>
        <w:t>2</w:t>
      </w:r>
      <w:r w:rsidRPr="00680198">
        <w:t>-Feuerlöschers und der Löschdecke.</w:t>
      </w:r>
    </w:p>
    <w:p w14:paraId="234DD445" w14:textId="51FA29E0" w:rsidR="008D0F9F" w:rsidRPr="00993E8F" w:rsidRDefault="001F3E6D" w:rsidP="00AF60E6">
      <w:pPr>
        <w:spacing w:after="0" w:line="276" w:lineRule="auto"/>
        <w:ind w:left="284" w:hanging="284"/>
      </w:pPr>
      <w:sdt>
        <w:sdtPr>
          <w:id w:val="-1098406622"/>
          <w14:checkbox>
            <w14:checked w14:val="0"/>
            <w14:checkedState w14:val="2612" w14:font="MS Gothic"/>
            <w14:uncheckedState w14:val="2610" w14:font="MS Gothic"/>
          </w14:checkbox>
        </w:sdtPr>
        <w:sdtEndPr/>
        <w:sdtContent>
          <w:r w:rsidR="008D0F9F" w:rsidRPr="00993E8F">
            <w:rPr>
              <w:rFonts w:ascii="MS Gothic" w:eastAsia="MS Gothic" w:hAnsi="MS Gothic" w:hint="eastAsia"/>
            </w:rPr>
            <w:t>☐</w:t>
          </w:r>
        </w:sdtContent>
      </w:sdt>
      <w:r w:rsidR="008D0F9F" w:rsidRPr="00993E8F">
        <w:t xml:space="preserve"> Mache dich mit dem Lasercutter vertraut</w:t>
      </w:r>
      <w:r w:rsidR="00B90075" w:rsidRPr="00993E8F">
        <w:t xml:space="preserve">. </w:t>
      </w:r>
      <w:r w:rsidR="00DB6275" w:rsidRPr="00993E8F">
        <w:t xml:space="preserve">Beachte alle Hinweise dieser Nutzungsberechtigung. </w:t>
      </w:r>
      <w:r w:rsidR="008D0F9F" w:rsidRPr="00993E8F">
        <w:t xml:space="preserve">Bei Fragen wende </w:t>
      </w:r>
      <w:r w:rsidR="00641EE5" w:rsidRPr="00993E8F">
        <w:t>dich an die Fachbereichsleitung</w:t>
      </w:r>
      <w:r w:rsidR="00B07B96">
        <w:t>.</w:t>
      </w:r>
    </w:p>
    <w:p w14:paraId="2D8BB8A9" w14:textId="72008C74" w:rsidR="00641EE5" w:rsidRPr="00993E8F" w:rsidRDefault="00641EE5" w:rsidP="00AF60E6">
      <w:pPr>
        <w:spacing w:after="0" w:line="276" w:lineRule="auto"/>
        <w:ind w:left="425" w:hanging="425"/>
      </w:pPr>
    </w:p>
    <w:p w14:paraId="6F629EFD" w14:textId="77777777" w:rsidR="0028576D" w:rsidRPr="00993E8F" w:rsidRDefault="001F3E6D" w:rsidP="00AF60E6">
      <w:pPr>
        <w:spacing w:after="0" w:line="276" w:lineRule="auto"/>
        <w:ind w:left="426" w:hanging="426"/>
      </w:pPr>
      <w:sdt>
        <w:sdtPr>
          <w:id w:val="1269430342"/>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641EE5" w:rsidRPr="00993E8F">
        <w:t xml:space="preserve"> Bearbeite kein PVC, MDF oder andere giftige Materialien.</w:t>
      </w:r>
      <w:r w:rsidR="008D2E8E" w:rsidRPr="00993E8F">
        <w:t xml:space="preserve"> </w:t>
      </w:r>
    </w:p>
    <w:p w14:paraId="0F7CC407" w14:textId="77777777" w:rsidR="0028576D" w:rsidRPr="00993E8F" w:rsidRDefault="0028576D" w:rsidP="00AF60E6">
      <w:pPr>
        <w:spacing w:after="0" w:line="276" w:lineRule="auto"/>
        <w:ind w:left="426" w:hanging="426"/>
      </w:pPr>
    </w:p>
    <w:p w14:paraId="57ABD755" w14:textId="4EE366DE" w:rsidR="00641EE5" w:rsidRPr="00993E8F" w:rsidRDefault="001F3E6D" w:rsidP="00AF60E6">
      <w:pPr>
        <w:spacing w:after="0" w:line="276" w:lineRule="auto"/>
        <w:ind w:left="284" w:hanging="284"/>
      </w:pPr>
      <w:sdt>
        <w:sdtPr>
          <w:id w:val="-324669790"/>
          <w14:checkbox>
            <w14:checked w14:val="0"/>
            <w14:checkedState w14:val="2612" w14:font="MS Gothic"/>
            <w14:uncheckedState w14:val="2610" w14:font="MS Gothic"/>
          </w14:checkbox>
        </w:sdtPr>
        <w:sdtEndPr/>
        <w:sdtContent>
          <w:r w:rsidR="0028576D" w:rsidRPr="00993E8F">
            <w:rPr>
              <w:rFonts w:ascii="MS Gothic" w:eastAsia="MS Gothic" w:hAnsi="MS Gothic" w:hint="eastAsia"/>
            </w:rPr>
            <w:t>☐</w:t>
          </w:r>
        </w:sdtContent>
      </w:sdt>
      <w:r w:rsidR="0028576D" w:rsidRPr="00993E8F">
        <w:t xml:space="preserve"> Achte auf die Sauberkeit im </w:t>
      </w:r>
      <w:r w:rsidR="008D2E8E" w:rsidRPr="00993E8F">
        <w:t>Arbeitsbereich</w:t>
      </w:r>
      <w:r w:rsidR="0028576D" w:rsidRPr="00993E8F">
        <w:t xml:space="preserve">, </w:t>
      </w:r>
      <w:r w:rsidR="008D2E8E" w:rsidRPr="00993E8F">
        <w:t xml:space="preserve">auch unter dem Gitter </w:t>
      </w:r>
      <w:r w:rsidR="0028576D" w:rsidRPr="00993E8F">
        <w:t>sollen keine Ma</w:t>
      </w:r>
      <w:r w:rsidR="008D2E8E" w:rsidRPr="00993E8F">
        <w:t xml:space="preserve">terialreste </w:t>
      </w:r>
      <w:r w:rsidR="0028576D" w:rsidRPr="00993E8F">
        <w:t>liegen</w:t>
      </w:r>
      <w:r w:rsidR="00B07B96">
        <w:t>.</w:t>
      </w:r>
    </w:p>
    <w:p w14:paraId="0EEAA468" w14:textId="77777777" w:rsidR="00CB23B1" w:rsidRPr="00993E8F" w:rsidRDefault="00CB23B1" w:rsidP="00CB23B1">
      <w:pPr>
        <w:spacing w:after="0" w:line="276" w:lineRule="auto"/>
        <w:ind w:left="425" w:hanging="425"/>
      </w:pPr>
    </w:p>
    <w:p w14:paraId="5AB1D83C" w14:textId="60414CCC" w:rsidR="00CB23B1" w:rsidRPr="00993E8F" w:rsidRDefault="001F3E6D" w:rsidP="00CB23B1">
      <w:pPr>
        <w:spacing w:after="0" w:line="276" w:lineRule="auto"/>
        <w:ind w:left="284" w:hanging="284"/>
      </w:pPr>
      <w:sdt>
        <w:sdtPr>
          <w:id w:val="-1804764816"/>
          <w14:checkbox>
            <w14:checked w14:val="0"/>
            <w14:checkedState w14:val="2612" w14:font="MS Gothic"/>
            <w14:uncheckedState w14:val="2610" w14:font="MS Gothic"/>
          </w14:checkbox>
        </w:sdtPr>
        <w:sdtEndPr/>
        <w:sdtContent>
          <w:r w:rsidR="00CB23B1" w:rsidRPr="00993E8F">
            <w:rPr>
              <w:rFonts w:ascii="MS Gothic" w:eastAsia="MS Gothic" w:hAnsi="MS Gothic" w:hint="eastAsia"/>
            </w:rPr>
            <w:t>☐</w:t>
          </w:r>
        </w:sdtContent>
      </w:sdt>
      <w:r w:rsidR="00CB23B1" w:rsidRPr="00993E8F">
        <w:t xml:space="preserve"> </w:t>
      </w:r>
      <w:r w:rsidR="00CB23B1">
        <w:t xml:space="preserve">Die </w:t>
      </w:r>
      <w:r w:rsidR="00CB23B1" w:rsidRPr="00993E8F">
        <w:t xml:space="preserve">Lüftung, Kühlung und </w:t>
      </w:r>
      <w:r w:rsidR="00CB23B1">
        <w:t xml:space="preserve">den </w:t>
      </w:r>
      <w:r w:rsidR="00CB23B1" w:rsidRPr="00993E8F">
        <w:t>Lasercutter (rechts hinten) einschalten. Den PC/Laptop über die USB-Schnittstelle verbinden</w:t>
      </w:r>
      <w:r w:rsidR="00CB23B1">
        <w:t>.</w:t>
      </w:r>
    </w:p>
    <w:p w14:paraId="73C1674F" w14:textId="77777777" w:rsidR="00CB23B1" w:rsidRPr="00993E8F" w:rsidRDefault="00CB23B1" w:rsidP="00CB23B1">
      <w:pPr>
        <w:spacing w:after="0" w:line="276" w:lineRule="auto"/>
        <w:ind w:left="425" w:hanging="425"/>
      </w:pPr>
    </w:p>
    <w:p w14:paraId="5DA54905" w14:textId="77777777" w:rsidR="00CB23B1" w:rsidRPr="00993E8F" w:rsidRDefault="00CB23B1" w:rsidP="00CB23B1">
      <w:pPr>
        <w:spacing w:after="0" w:line="276" w:lineRule="auto"/>
        <w:ind w:left="425" w:hanging="425"/>
        <w:jc w:val="center"/>
      </w:pPr>
      <w:r w:rsidRPr="00993E8F">
        <w:rPr>
          <w:noProof/>
          <w:lang w:eastAsia="de-DE"/>
        </w:rPr>
        <w:drawing>
          <wp:inline distT="0" distB="0" distL="0" distR="0" wp14:anchorId="78BCE199" wp14:editId="01279429">
            <wp:extent cx="1147445" cy="1009015"/>
            <wp:effectExtent l="0" t="0" r="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7445" cy="1009015"/>
                    </a:xfrm>
                    <a:prstGeom prst="rect">
                      <a:avLst/>
                    </a:prstGeom>
                    <a:noFill/>
                    <a:ln>
                      <a:noFill/>
                    </a:ln>
                  </pic:spPr>
                </pic:pic>
              </a:graphicData>
            </a:graphic>
          </wp:inline>
        </w:drawing>
      </w:r>
    </w:p>
    <w:p w14:paraId="28EF2075" w14:textId="77777777" w:rsidR="00CB23B1" w:rsidRPr="00993E8F" w:rsidRDefault="00CB23B1" w:rsidP="00CB23B1">
      <w:pPr>
        <w:spacing w:after="0" w:line="276" w:lineRule="auto"/>
        <w:ind w:left="425" w:hanging="425"/>
        <w:jc w:val="center"/>
      </w:pPr>
      <w:r w:rsidRPr="00993E8F">
        <w:t>USB-Anschluss für PC/Laptop</w:t>
      </w:r>
    </w:p>
    <w:p w14:paraId="1A1931D5" w14:textId="77777777" w:rsidR="00641EE5" w:rsidRPr="00993E8F" w:rsidRDefault="00641EE5" w:rsidP="00AF60E6">
      <w:pPr>
        <w:spacing w:after="0" w:line="276" w:lineRule="auto"/>
        <w:ind w:left="425" w:hanging="425"/>
      </w:pPr>
    </w:p>
    <w:p w14:paraId="3EC90522" w14:textId="43D29656" w:rsidR="007C15B3" w:rsidRPr="00993E8F" w:rsidRDefault="001F3E6D" w:rsidP="00AF60E6">
      <w:pPr>
        <w:spacing w:after="0" w:line="276" w:lineRule="auto"/>
        <w:ind w:left="425" w:hanging="425"/>
      </w:pPr>
      <w:sdt>
        <w:sdtPr>
          <w:id w:val="204767328"/>
          <w14:checkbox>
            <w14:checked w14:val="0"/>
            <w14:checkedState w14:val="2612" w14:font="MS Gothic"/>
            <w14:uncheckedState w14:val="2610" w14:font="MS Gothic"/>
          </w14:checkbox>
        </w:sdtPr>
        <w:sdtEndPr/>
        <w:sdtContent>
          <w:r w:rsidR="007C15B3" w:rsidRPr="00993E8F">
            <w:rPr>
              <w:rFonts w:ascii="MS Gothic" w:eastAsia="MS Gothic" w:hAnsi="MS Gothic" w:hint="eastAsia"/>
            </w:rPr>
            <w:t>☐</w:t>
          </w:r>
        </w:sdtContent>
      </w:sdt>
      <w:r w:rsidR="007C15B3" w:rsidRPr="00993E8F">
        <w:t xml:space="preserve"> Importiere deine Zeichnung in LightBurn</w:t>
      </w:r>
      <w:r w:rsidR="00B07B96">
        <w:t>.</w:t>
      </w:r>
    </w:p>
    <w:p w14:paraId="5138E04F" w14:textId="7B60C0DA" w:rsidR="007C15B3" w:rsidRPr="00993E8F" w:rsidRDefault="007C15B3" w:rsidP="00AF60E6">
      <w:pPr>
        <w:spacing w:after="0" w:line="276" w:lineRule="auto"/>
        <w:ind w:left="425" w:hanging="425"/>
      </w:pPr>
    </w:p>
    <w:p w14:paraId="49D35F42" w14:textId="5C23397F" w:rsidR="007C15B3" w:rsidRPr="00993E8F" w:rsidRDefault="001F3E6D" w:rsidP="00AF60E6">
      <w:pPr>
        <w:spacing w:after="0" w:line="276" w:lineRule="auto"/>
        <w:ind w:left="284" w:hanging="284"/>
      </w:pPr>
      <w:sdt>
        <w:sdtPr>
          <w:id w:val="1791855781"/>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Positioniere die Zeichnung im gewünschten Arbeitsbereich und optimiere die Größe der Zeichnung</w:t>
      </w:r>
      <w:r w:rsidR="00B07B96">
        <w:t>.</w:t>
      </w:r>
    </w:p>
    <w:p w14:paraId="68037C7A" w14:textId="5982F712" w:rsidR="007C15B3" w:rsidRPr="00993E8F" w:rsidRDefault="007C15B3" w:rsidP="00AF60E6">
      <w:pPr>
        <w:spacing w:after="0" w:line="276" w:lineRule="auto"/>
        <w:ind w:left="425" w:hanging="425"/>
      </w:pPr>
    </w:p>
    <w:p w14:paraId="064F2CBA" w14:textId="679008DC" w:rsidR="007C15B3" w:rsidRPr="00993E8F" w:rsidRDefault="001F3E6D" w:rsidP="00AF60E6">
      <w:pPr>
        <w:spacing w:after="0" w:line="276" w:lineRule="auto"/>
        <w:ind w:left="284" w:hanging="284"/>
      </w:pPr>
      <w:sdt>
        <w:sdtPr>
          <w:id w:val="-1181124840"/>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 xml:space="preserve">Definiere die Ebenen deiner Zeichnung mit den entsprechenden </w:t>
      </w:r>
      <w:r w:rsidR="00CC2042" w:rsidRPr="00993E8F">
        <w:t>Schnitte</w:t>
      </w:r>
      <w:r w:rsidR="007C15B3" w:rsidRPr="00993E8F">
        <w:t>instellungen für</w:t>
      </w:r>
    </w:p>
    <w:p w14:paraId="0C8C2CC7" w14:textId="5374085C" w:rsidR="007C15B3" w:rsidRPr="00993E8F" w:rsidRDefault="007C15B3" w:rsidP="00AF60E6">
      <w:pPr>
        <w:pStyle w:val="Listenabsatz"/>
        <w:numPr>
          <w:ilvl w:val="0"/>
          <w:numId w:val="4"/>
        </w:numPr>
        <w:spacing w:after="0" w:line="276" w:lineRule="auto"/>
      </w:pPr>
      <w:r w:rsidRPr="00993E8F">
        <w:t>Geschwindigkeit</w:t>
      </w:r>
    </w:p>
    <w:p w14:paraId="32CE8273" w14:textId="184D3ED7" w:rsidR="007C15B3" w:rsidRPr="00993E8F" w:rsidRDefault="007C15B3" w:rsidP="00AF60E6">
      <w:pPr>
        <w:pStyle w:val="Listenabsatz"/>
        <w:numPr>
          <w:ilvl w:val="0"/>
          <w:numId w:val="4"/>
        </w:numPr>
        <w:spacing w:after="0" w:line="276" w:lineRule="auto"/>
      </w:pPr>
      <w:r w:rsidRPr="00993E8F">
        <w:t>Max. und min. Leistung</w:t>
      </w:r>
    </w:p>
    <w:p w14:paraId="58A7E11E" w14:textId="4AB04368" w:rsidR="007C15B3" w:rsidRPr="00993E8F" w:rsidRDefault="007C15B3" w:rsidP="00AF60E6">
      <w:pPr>
        <w:pStyle w:val="Listenabsatz"/>
        <w:numPr>
          <w:ilvl w:val="0"/>
          <w:numId w:val="4"/>
        </w:numPr>
        <w:spacing w:after="0" w:line="276" w:lineRule="auto"/>
      </w:pPr>
      <w:r w:rsidRPr="00993E8F">
        <w:t>Modus (Linie, Füllen, Füllen +Linie)</w:t>
      </w:r>
      <w:r w:rsidR="00EF596A">
        <w:t xml:space="preserve"> </w:t>
      </w:r>
    </w:p>
    <w:p w14:paraId="0E44D615" w14:textId="0969DFC1" w:rsidR="007C15B3" w:rsidRPr="00993E8F" w:rsidRDefault="007C15B3" w:rsidP="00AF60E6">
      <w:pPr>
        <w:pStyle w:val="Listenabsatz"/>
        <w:numPr>
          <w:ilvl w:val="0"/>
          <w:numId w:val="4"/>
        </w:numPr>
        <w:spacing w:after="0" w:line="276" w:lineRule="auto"/>
      </w:pPr>
      <w:r w:rsidRPr="00993E8F">
        <w:t>Wähle ggf. die Parameter für den Füllmodus aus</w:t>
      </w:r>
    </w:p>
    <w:p w14:paraId="57492EC4" w14:textId="487BB11E" w:rsidR="007C15B3" w:rsidRDefault="007C15B3" w:rsidP="00AF60E6">
      <w:pPr>
        <w:pStyle w:val="Listenabsatz"/>
        <w:numPr>
          <w:ilvl w:val="0"/>
          <w:numId w:val="4"/>
        </w:numPr>
        <w:spacing w:after="0" w:line="276" w:lineRule="auto"/>
      </w:pPr>
      <w:r w:rsidRPr="00993E8F">
        <w:t>Lege die Anzahl der Durchläufe fest (z.B. bei Materialschnitten)</w:t>
      </w:r>
    </w:p>
    <w:p w14:paraId="4C46975A" w14:textId="59375DBF" w:rsidR="00DB4834" w:rsidRPr="00993E8F" w:rsidRDefault="00DB4834" w:rsidP="00AF60E6">
      <w:pPr>
        <w:spacing w:after="0" w:line="276" w:lineRule="auto"/>
        <w:ind w:left="360"/>
      </w:pPr>
      <w:r>
        <w:t>Markierte Zeichnungselemente werden mit einem Klick auf die untenliegende Eb</w:t>
      </w:r>
      <w:r w:rsidR="001A643A">
        <w:t>e</w:t>
      </w:r>
      <w:r>
        <w:t>nen-Leiste zu der entsprechenden Ebene zugewiesen</w:t>
      </w:r>
      <w:r w:rsidR="00B07B96">
        <w:t>.</w:t>
      </w:r>
    </w:p>
    <w:p w14:paraId="30BB34DA" w14:textId="5E19607A" w:rsidR="007C15B3" w:rsidRPr="00993E8F" w:rsidRDefault="007C15B3" w:rsidP="00AF60E6">
      <w:pPr>
        <w:spacing w:after="0" w:line="276" w:lineRule="auto"/>
      </w:pPr>
    </w:p>
    <w:p w14:paraId="0E9708C2" w14:textId="02C6DC9F" w:rsidR="007C15B3" w:rsidRPr="00993E8F" w:rsidRDefault="001F3E6D" w:rsidP="00AF60E6">
      <w:pPr>
        <w:spacing w:after="0" w:line="276" w:lineRule="auto"/>
      </w:pPr>
      <w:sdt>
        <w:sdtPr>
          <w:id w:val="1092353309"/>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 xml:space="preserve">Wähle </w:t>
      </w:r>
      <w:r w:rsidR="00CC2042" w:rsidRPr="00993E8F">
        <w:t xml:space="preserve">im Layer-Menü </w:t>
      </w:r>
      <w:r w:rsidR="007C15B3" w:rsidRPr="00993E8F">
        <w:t xml:space="preserve">die Optionen </w:t>
      </w:r>
      <w:r w:rsidR="00CC2042" w:rsidRPr="00993E8F">
        <w:t>für „</w:t>
      </w:r>
      <w:r w:rsidR="007C15B3" w:rsidRPr="00993E8F">
        <w:t>Ausgabe</w:t>
      </w:r>
      <w:r w:rsidR="00CC2042" w:rsidRPr="00993E8F">
        <w:t>“</w:t>
      </w:r>
      <w:r w:rsidR="007C15B3" w:rsidRPr="00993E8F">
        <w:t xml:space="preserve"> und </w:t>
      </w:r>
      <w:r w:rsidR="00CC2042" w:rsidRPr="00993E8F">
        <w:t>„</w:t>
      </w:r>
      <w:r w:rsidR="007C15B3" w:rsidRPr="00993E8F">
        <w:t>Anzeige</w:t>
      </w:r>
      <w:r w:rsidR="00CC2042" w:rsidRPr="00993E8F">
        <w:t>“</w:t>
      </w:r>
      <w:r w:rsidR="007C15B3" w:rsidRPr="00993E8F">
        <w:t xml:space="preserve"> aus</w:t>
      </w:r>
      <w:r w:rsidR="00B07B96">
        <w:t>.</w:t>
      </w:r>
    </w:p>
    <w:p w14:paraId="34FAA86E" w14:textId="572D60DC" w:rsidR="007C15B3" w:rsidRPr="00993E8F" w:rsidRDefault="007C15B3" w:rsidP="00AF60E6">
      <w:pPr>
        <w:spacing w:after="0" w:line="276" w:lineRule="auto"/>
      </w:pPr>
    </w:p>
    <w:p w14:paraId="02E9B5F6" w14:textId="7841E137" w:rsidR="007C15B3" w:rsidRPr="00993E8F" w:rsidRDefault="001F3E6D" w:rsidP="00AF60E6">
      <w:pPr>
        <w:spacing w:after="0" w:line="276" w:lineRule="auto"/>
        <w:ind w:left="284" w:hanging="284"/>
      </w:pPr>
      <w:sdt>
        <w:sdtPr>
          <w:id w:val="-291525272"/>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Lege die Optimierungseinstellungen fest und bestimme die Bearbeitungs-Reihenfolge (z.B. die Schnitt-Ebene am Ende der Bearbeitung)</w:t>
      </w:r>
      <w:r w:rsidR="00B07B96">
        <w:t>.</w:t>
      </w:r>
    </w:p>
    <w:p w14:paraId="14C777B0" w14:textId="2E9C6D7C" w:rsidR="007C15B3" w:rsidRPr="00993E8F" w:rsidRDefault="007C15B3" w:rsidP="00AF60E6">
      <w:pPr>
        <w:spacing w:after="0" w:line="276" w:lineRule="auto"/>
      </w:pPr>
    </w:p>
    <w:p w14:paraId="48846EDB" w14:textId="7BF9327E" w:rsidR="00CE232A" w:rsidRPr="00993E8F" w:rsidRDefault="001F3E6D" w:rsidP="00AF60E6">
      <w:pPr>
        <w:spacing w:after="0" w:line="276" w:lineRule="auto"/>
        <w:ind w:left="284" w:hanging="284"/>
      </w:pPr>
      <w:sdt>
        <w:sdtPr>
          <w:id w:val="39637974"/>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CE232A" w:rsidRPr="00993E8F">
        <w:t xml:space="preserve">Überprüfe die </w:t>
      </w:r>
      <w:r w:rsidR="001A643A">
        <w:t>Gerätee</w:t>
      </w:r>
      <w:r w:rsidR="00CE232A" w:rsidRPr="00993E8F">
        <w:t>instellungen im Menü Bearbeiten</w:t>
      </w:r>
      <w:r w:rsidR="001A643A">
        <w:t xml:space="preserve"> (Linienverschiebung 0,7 bei einer Geschwindigkeit von 100mm/sec und wähle beim Füllen eine Geschwindigkeit von 100mm/sec aus.</w:t>
      </w:r>
    </w:p>
    <w:p w14:paraId="00A9BB18" w14:textId="77777777" w:rsidR="001A643A" w:rsidRPr="00993E8F" w:rsidRDefault="001A643A" w:rsidP="00AF60E6">
      <w:pPr>
        <w:spacing w:after="0" w:line="276" w:lineRule="auto"/>
        <w:ind w:left="425" w:hanging="425"/>
      </w:pPr>
    </w:p>
    <w:p w14:paraId="0A7B3A73" w14:textId="557C0A92" w:rsidR="001A643A" w:rsidRDefault="001F3E6D" w:rsidP="00AF60E6">
      <w:pPr>
        <w:spacing w:after="0" w:line="276" w:lineRule="auto"/>
        <w:ind w:left="284" w:hanging="284"/>
      </w:pPr>
      <w:sdt>
        <w:sdtPr>
          <w:id w:val="-640892035"/>
          <w14:checkbox>
            <w14:checked w14:val="0"/>
            <w14:checkedState w14:val="2612" w14:font="MS Gothic"/>
            <w14:uncheckedState w14:val="2610" w14:font="MS Gothic"/>
          </w14:checkbox>
        </w:sdtPr>
        <w:sdtEndPr/>
        <w:sdtContent>
          <w:r w:rsidR="001A643A" w:rsidRPr="00993E8F">
            <w:rPr>
              <w:rFonts w:ascii="MS Gothic" w:eastAsia="MS Gothic" w:hAnsi="MS Gothic" w:hint="eastAsia"/>
            </w:rPr>
            <w:t>☐</w:t>
          </w:r>
        </w:sdtContent>
      </w:sdt>
      <w:r w:rsidR="001A643A" w:rsidRPr="00993E8F">
        <w:t xml:space="preserve"> Stelle die Laseroptik mit dem schwarzen Abstandshalter auf dein Werkstück ein. (ca. 1cm Abstand zwischen Laseroptik und Werkstück).</w:t>
      </w:r>
    </w:p>
    <w:p w14:paraId="12AE717D" w14:textId="77777777" w:rsidR="006C5226" w:rsidRPr="00993E8F" w:rsidRDefault="006C5226" w:rsidP="00AF60E6">
      <w:pPr>
        <w:spacing w:after="0" w:line="276" w:lineRule="auto"/>
        <w:ind w:left="284" w:hanging="284"/>
      </w:pPr>
    </w:p>
    <w:p w14:paraId="7BD50E77" w14:textId="76D97BA1" w:rsidR="008D0F9F" w:rsidRPr="00993E8F" w:rsidRDefault="001F3E6D" w:rsidP="00AF60E6">
      <w:pPr>
        <w:spacing w:after="0" w:line="276" w:lineRule="auto"/>
        <w:ind w:left="284" w:hanging="284"/>
      </w:pPr>
      <w:sdt>
        <w:sdtPr>
          <w:id w:val="1707599086"/>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CE232A" w:rsidRPr="00993E8F">
        <w:t>Positioniere dein Werkstück im Arbeitsbereich</w:t>
      </w:r>
      <w:r w:rsidR="008468E8" w:rsidRPr="00993E8F">
        <w:t>. Mit der Schaltfläche "Rahmen" bewegt sich der Laserkopf in die äußeren Positionen des auszuführenden Auftrags</w:t>
      </w:r>
      <w:r w:rsidR="00F43F28" w:rsidRPr="00993E8F">
        <w:t>.</w:t>
      </w:r>
      <w:r w:rsidR="00B07B96">
        <w:t xml:space="preserve"> </w:t>
      </w:r>
      <w:r w:rsidR="00CE232A" w:rsidRPr="00993E8F">
        <w:t>Vor dem eigentlichen Werkstück ist ein Material- und Schnitttest zu empfehlen</w:t>
      </w:r>
      <w:r w:rsidR="00B07B96">
        <w:t>.</w:t>
      </w:r>
    </w:p>
    <w:p w14:paraId="50F71936" w14:textId="77777777" w:rsidR="00641EE5" w:rsidRPr="00993E8F" w:rsidRDefault="00641EE5" w:rsidP="00AF60E6">
      <w:pPr>
        <w:spacing w:after="0" w:line="276" w:lineRule="auto"/>
        <w:ind w:left="425" w:hanging="425"/>
      </w:pPr>
    </w:p>
    <w:p w14:paraId="2D0268CC" w14:textId="61F89630" w:rsidR="00CE232A" w:rsidRDefault="001F3E6D" w:rsidP="00AF60E6">
      <w:pPr>
        <w:spacing w:after="0" w:line="276" w:lineRule="auto"/>
        <w:ind w:left="425" w:hanging="425"/>
      </w:pPr>
      <w:sdt>
        <w:sdtPr>
          <w:id w:val="-149451459"/>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Positioniere den Laser. Z.B. auf Absolute Koordinaten links oben</w:t>
      </w:r>
      <w:r w:rsidR="00B07B96">
        <w:t>.</w:t>
      </w:r>
    </w:p>
    <w:p w14:paraId="18A68F33" w14:textId="77777777" w:rsidR="00CB23B1" w:rsidRPr="00993E8F" w:rsidRDefault="00CB23B1" w:rsidP="00AF60E6">
      <w:pPr>
        <w:spacing w:after="0" w:line="276" w:lineRule="auto"/>
        <w:ind w:left="425" w:hanging="425"/>
      </w:pPr>
    </w:p>
    <w:p w14:paraId="114B5271" w14:textId="70B5AED7" w:rsidR="00CE232A" w:rsidRDefault="001F3E6D" w:rsidP="00AF60E6">
      <w:pPr>
        <w:spacing w:after="0" w:line="276" w:lineRule="auto"/>
        <w:ind w:left="425" w:hanging="425"/>
      </w:pPr>
      <w:sdt>
        <w:sdtPr>
          <w:id w:val="180716678"/>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Mit Alt+P kann eine Vorschau</w:t>
      </w:r>
      <w:r w:rsidR="00F43F28" w:rsidRPr="00993E8F">
        <w:t xml:space="preserve"> aufgerufen werden</w:t>
      </w:r>
      <w:r w:rsidR="00B07B96">
        <w:t>.</w:t>
      </w:r>
    </w:p>
    <w:p w14:paraId="05017308" w14:textId="77777777" w:rsidR="001A643A" w:rsidRPr="00993E8F" w:rsidRDefault="001A643A" w:rsidP="00AF60E6">
      <w:pPr>
        <w:spacing w:after="0" w:line="276" w:lineRule="auto"/>
        <w:ind w:left="425" w:hanging="425"/>
      </w:pPr>
    </w:p>
    <w:p w14:paraId="673E88B3" w14:textId="77777777" w:rsidR="001A643A" w:rsidRPr="00993E8F" w:rsidRDefault="001F3E6D" w:rsidP="00AF60E6">
      <w:pPr>
        <w:spacing w:after="0" w:line="276" w:lineRule="auto"/>
        <w:ind w:left="284" w:hanging="284"/>
      </w:pPr>
      <w:sdt>
        <w:sdtPr>
          <w:id w:val="269438862"/>
          <w14:checkbox>
            <w14:checked w14:val="0"/>
            <w14:checkedState w14:val="2612" w14:font="MS Gothic"/>
            <w14:uncheckedState w14:val="2610" w14:font="MS Gothic"/>
          </w14:checkbox>
        </w:sdtPr>
        <w:sdtEndPr/>
        <w:sdtContent>
          <w:r w:rsidR="001A643A" w:rsidRPr="00993E8F">
            <w:rPr>
              <w:rFonts w:ascii="MS Gothic" w:eastAsia="MS Gothic" w:hAnsi="MS Gothic" w:hint="eastAsia"/>
            </w:rPr>
            <w:t>☐</w:t>
          </w:r>
        </w:sdtContent>
      </w:sdt>
      <w:r w:rsidR="001A643A" w:rsidRPr="00993E8F">
        <w:t xml:space="preserve"> Wenn der Arbeitsbereich frei ist, wird der Gehäusedeckel geschlossen, auf korrekten Verschluss achten (Sicherheitsverriegelung).</w:t>
      </w:r>
    </w:p>
    <w:p w14:paraId="28E50C8C" w14:textId="13CF0438" w:rsidR="00CE232A" w:rsidRPr="00993E8F" w:rsidRDefault="00CE232A" w:rsidP="00AF60E6">
      <w:pPr>
        <w:spacing w:after="0" w:line="276" w:lineRule="auto"/>
        <w:ind w:left="425" w:hanging="425"/>
      </w:pPr>
    </w:p>
    <w:p w14:paraId="07E1A3BA" w14:textId="3DEA8DF1" w:rsidR="00CE232A" w:rsidRPr="00993E8F" w:rsidRDefault="001F3E6D" w:rsidP="00AF60E6">
      <w:pPr>
        <w:spacing w:after="0" w:line="276" w:lineRule="auto"/>
        <w:ind w:left="284" w:hanging="284"/>
      </w:pPr>
      <w:sdt>
        <w:sdtPr>
          <w:id w:val="-1256123452"/>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Vor der eigentlichen Bearbeitung kann der Laser im Testmodus den Arbeitsbereich abfahren. Dazu wird der Schlüsselschalter senkrecht gestellt, die Staus-Anzeige ist rot.</w:t>
      </w:r>
    </w:p>
    <w:p w14:paraId="1E1AAE43" w14:textId="7F80276F" w:rsidR="00143C36" w:rsidRPr="00993E8F" w:rsidRDefault="00143C36" w:rsidP="00AF60E6">
      <w:pPr>
        <w:spacing w:after="0" w:line="276" w:lineRule="auto"/>
        <w:ind w:left="425" w:hanging="425"/>
      </w:pPr>
    </w:p>
    <w:p w14:paraId="11147102" w14:textId="6E0E3EF1" w:rsidR="00641EE5" w:rsidRPr="00993E8F" w:rsidRDefault="001F3E6D" w:rsidP="00AF60E6">
      <w:pPr>
        <w:spacing w:after="0" w:line="276" w:lineRule="auto"/>
        <w:ind w:left="284" w:hanging="284"/>
      </w:pPr>
      <w:sdt>
        <w:sdtPr>
          <w:id w:val="1923141456"/>
          <w14:checkbox>
            <w14:checked w14:val="0"/>
            <w14:checkedState w14:val="2612" w14:font="MS Gothic"/>
            <w14:uncheckedState w14:val="2610" w14:font="MS Gothic"/>
          </w14:checkbox>
        </w:sdtPr>
        <w:sdtEndPr/>
        <w:sdtContent>
          <w:r w:rsidR="00641EE5" w:rsidRPr="00993E8F">
            <w:rPr>
              <w:rFonts w:ascii="MS Gothic" w:eastAsia="MS Gothic" w:hAnsi="MS Gothic" w:hint="eastAsia"/>
            </w:rPr>
            <w:t>☐</w:t>
          </w:r>
        </w:sdtContent>
      </w:sdt>
      <w:r w:rsidR="00641EE5" w:rsidRPr="00993E8F">
        <w:t xml:space="preserve"> Bearbeitung starten: Wenn der Kontrolllauf erfolgreich war, den Schlüsselschalter auf „grün“ schalten.</w:t>
      </w:r>
    </w:p>
    <w:p w14:paraId="3391840F" w14:textId="10E2EF86" w:rsidR="00FD4589" w:rsidRPr="00993E8F" w:rsidRDefault="00FD4589" w:rsidP="00AF60E6">
      <w:pPr>
        <w:spacing w:after="0" w:line="276" w:lineRule="auto"/>
        <w:ind w:left="426" w:hanging="426"/>
      </w:pP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034"/>
      </w:tblGrid>
      <w:tr w:rsidR="00FD4589" w:rsidRPr="00993E8F" w14:paraId="0956AF8F" w14:textId="77777777" w:rsidTr="00FD4589">
        <w:tc>
          <w:tcPr>
            <w:tcW w:w="4247" w:type="dxa"/>
          </w:tcPr>
          <w:p w14:paraId="38E507A2" w14:textId="27C3E21B" w:rsidR="00FD4589" w:rsidRPr="00993E8F" w:rsidRDefault="00FD4589" w:rsidP="00AF60E6">
            <w:pPr>
              <w:spacing w:line="276" w:lineRule="auto"/>
              <w:jc w:val="center"/>
            </w:pPr>
          </w:p>
          <w:p w14:paraId="3B55A740" w14:textId="23777C74" w:rsidR="00FD4589" w:rsidRPr="00993E8F" w:rsidRDefault="00FD4589" w:rsidP="00AF60E6">
            <w:pPr>
              <w:spacing w:line="276" w:lineRule="auto"/>
              <w:jc w:val="center"/>
            </w:pPr>
            <w:r w:rsidRPr="00993E8F">
              <w:object w:dxaOrig="1725" w:dyaOrig="1935" w14:anchorId="3490B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96.55pt" o:ole="">
                  <v:imagedata r:id="rId47" o:title=""/>
                </v:shape>
                <o:OLEObject Type="Embed" ProgID="PBrush" ShapeID="_x0000_i1025" DrawAspect="Content" ObjectID="_1661271371" r:id="rId48"/>
              </w:object>
            </w:r>
          </w:p>
          <w:p w14:paraId="6C68C7AA" w14:textId="77777777" w:rsidR="00FD4589" w:rsidRPr="00993E8F" w:rsidRDefault="00FD4589" w:rsidP="00AF60E6">
            <w:pPr>
              <w:spacing w:line="276" w:lineRule="auto"/>
              <w:jc w:val="center"/>
            </w:pPr>
            <w:r w:rsidRPr="00993E8F">
              <w:t>Anzeige rot</w:t>
            </w:r>
          </w:p>
          <w:p w14:paraId="4E0A68CA" w14:textId="474991BD" w:rsidR="00FD4589" w:rsidRPr="00993E8F" w:rsidRDefault="00FD4589" w:rsidP="00AF60E6">
            <w:pPr>
              <w:spacing w:line="276" w:lineRule="auto"/>
              <w:jc w:val="center"/>
            </w:pPr>
            <w:r w:rsidRPr="00993E8F">
              <w:t>Testlauf</w:t>
            </w:r>
          </w:p>
          <w:p w14:paraId="777D2C1C" w14:textId="25CE6DFB" w:rsidR="00FD4589" w:rsidRPr="00993E8F" w:rsidRDefault="00FD4589" w:rsidP="00AF60E6">
            <w:pPr>
              <w:spacing w:line="276" w:lineRule="auto"/>
              <w:jc w:val="center"/>
            </w:pPr>
          </w:p>
        </w:tc>
        <w:tc>
          <w:tcPr>
            <w:tcW w:w="4248" w:type="dxa"/>
          </w:tcPr>
          <w:p w14:paraId="4718D6BF" w14:textId="7EB24F5C" w:rsidR="00FD4589" w:rsidRPr="00993E8F" w:rsidRDefault="00FD4589" w:rsidP="00AF60E6">
            <w:pPr>
              <w:spacing w:line="276" w:lineRule="auto"/>
              <w:jc w:val="center"/>
            </w:pPr>
          </w:p>
          <w:p w14:paraId="5140CD71" w14:textId="3FA7572F" w:rsidR="00FD4589" w:rsidRPr="00993E8F" w:rsidRDefault="00FD4589" w:rsidP="00AF60E6">
            <w:pPr>
              <w:spacing w:line="276" w:lineRule="auto"/>
              <w:jc w:val="center"/>
            </w:pPr>
            <w:r w:rsidRPr="00993E8F">
              <w:object w:dxaOrig="1590" w:dyaOrig="1950" w14:anchorId="0A730405">
                <v:shape id="_x0000_i1026" type="#_x0000_t75" style="width:79.25pt;height:97.7pt" o:ole="">
                  <v:imagedata r:id="rId49" o:title=""/>
                </v:shape>
                <o:OLEObject Type="Embed" ProgID="PBrush" ShapeID="_x0000_i1026" DrawAspect="Content" ObjectID="_1661271372" r:id="rId50"/>
              </w:object>
            </w:r>
          </w:p>
          <w:p w14:paraId="37DBAFE3" w14:textId="77777777" w:rsidR="00FD4589" w:rsidRPr="00993E8F" w:rsidRDefault="00FD4589" w:rsidP="00AF60E6">
            <w:pPr>
              <w:spacing w:line="276" w:lineRule="auto"/>
              <w:jc w:val="center"/>
            </w:pPr>
            <w:r w:rsidRPr="00993E8F">
              <w:t>Anzeige grün</w:t>
            </w:r>
          </w:p>
          <w:p w14:paraId="44A49EF8" w14:textId="77777777" w:rsidR="00FD4589" w:rsidRPr="00993E8F" w:rsidRDefault="00FD4589" w:rsidP="00AF60E6">
            <w:pPr>
              <w:spacing w:line="276" w:lineRule="auto"/>
              <w:jc w:val="center"/>
            </w:pPr>
            <w:r w:rsidRPr="00993E8F">
              <w:t>Bearbeitung</w:t>
            </w:r>
          </w:p>
          <w:p w14:paraId="18121906" w14:textId="31093F7E" w:rsidR="00FD4589" w:rsidRPr="00993E8F" w:rsidRDefault="00FD4589" w:rsidP="00AF60E6">
            <w:pPr>
              <w:spacing w:line="276" w:lineRule="auto"/>
              <w:jc w:val="center"/>
            </w:pPr>
            <w:r w:rsidRPr="00993E8F">
              <w:t>Der Laser ist scharf geschalten!</w:t>
            </w:r>
          </w:p>
        </w:tc>
      </w:tr>
    </w:tbl>
    <w:p w14:paraId="19C859E8" w14:textId="4D61A554" w:rsidR="00FD4589" w:rsidRPr="00993E8F" w:rsidRDefault="00FD4589" w:rsidP="00AF60E6">
      <w:pPr>
        <w:spacing w:after="0" w:line="276" w:lineRule="auto"/>
        <w:ind w:left="426" w:hanging="426"/>
      </w:pPr>
    </w:p>
    <w:p w14:paraId="74839150" w14:textId="125EFCD7" w:rsidR="00AE2506" w:rsidRPr="00993E8F" w:rsidRDefault="001F3E6D" w:rsidP="00AF60E6">
      <w:pPr>
        <w:spacing w:after="0" w:line="276" w:lineRule="auto"/>
        <w:ind w:left="284" w:hanging="284"/>
      </w:pPr>
      <w:sdt>
        <w:sdtPr>
          <w:id w:val="-202023248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Im LightBurn Menü „Laser“ die Bearbeitung mit dem Button „Start“ beginnen. Im Menü „Laser“ ist auch ein Bearbeitungs-Stopp/Pause möglich. Die Bedienung ist auch am Lasercutter möglich.</w:t>
      </w:r>
    </w:p>
    <w:p w14:paraId="71DF8961" w14:textId="77777777" w:rsidR="00AE2506" w:rsidRPr="00993E8F" w:rsidRDefault="001F3E6D" w:rsidP="00AF60E6">
      <w:pPr>
        <w:spacing w:after="0" w:line="276" w:lineRule="auto"/>
        <w:ind w:left="426" w:hanging="426"/>
      </w:pPr>
      <w:sdt>
        <w:sdtPr>
          <w:id w:val="-896741130"/>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Lasse den Lasercutter NICHT unbeaufsichtigt.</w:t>
      </w:r>
    </w:p>
    <w:p w14:paraId="27A64D3E" w14:textId="77777777" w:rsidR="00AE2506" w:rsidRPr="00993E8F" w:rsidRDefault="00AE2506" w:rsidP="00AF60E6">
      <w:pPr>
        <w:spacing w:after="0" w:line="276" w:lineRule="auto"/>
        <w:ind w:left="426" w:hanging="426"/>
      </w:pPr>
    </w:p>
    <w:p w14:paraId="31EE18DE" w14:textId="77777777" w:rsidR="00AE2506" w:rsidRPr="00993E8F" w:rsidRDefault="001F3E6D" w:rsidP="00AF60E6">
      <w:pPr>
        <w:spacing w:after="0" w:line="276" w:lineRule="auto"/>
        <w:ind w:left="426" w:hanging="426"/>
      </w:pPr>
      <w:sdt>
        <w:sdtPr>
          <w:id w:val="-2110568071"/>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Betreibe den Lasercutter niemals ohne gut funktionierende Belüftung.</w:t>
      </w:r>
    </w:p>
    <w:p w14:paraId="163CD238" w14:textId="77777777" w:rsidR="00AE2506" w:rsidRPr="00993E8F" w:rsidRDefault="00AE2506" w:rsidP="00AF60E6">
      <w:pPr>
        <w:spacing w:after="0" w:line="276" w:lineRule="auto"/>
        <w:ind w:left="426" w:hanging="426"/>
      </w:pPr>
    </w:p>
    <w:p w14:paraId="36597274" w14:textId="1A47E06D" w:rsidR="00AE2506" w:rsidRDefault="001F3E6D" w:rsidP="00AF60E6">
      <w:pPr>
        <w:spacing w:after="0" w:line="276" w:lineRule="auto"/>
        <w:ind w:left="284" w:hanging="284"/>
      </w:pPr>
      <w:sdt>
        <w:sdtPr>
          <w:id w:val="-134346535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Versuche NICHT, das Sicherheitsverriegelungssystem zu umgehen.</w:t>
      </w:r>
      <w:r w:rsidR="00076697" w:rsidRPr="00993E8F">
        <w:t xml:space="preserve"> </w:t>
      </w:r>
      <w:r w:rsidR="002A7E73" w:rsidRPr="00993E8F">
        <w:t xml:space="preserve">Entferne das FabAir, den FabCool und den FabFilter NICHT während das Gerät eingeschaltet ist. </w:t>
      </w:r>
      <w:r w:rsidR="00076697" w:rsidRPr="00993E8F">
        <w:t>Der Lasercutter stoppt die Bearbeitung, wenn der Gehäusedeckel geöffnet oder die Kühlung/Lüftung ausgeschalten wird.</w:t>
      </w:r>
    </w:p>
    <w:p w14:paraId="52796507" w14:textId="77777777" w:rsidR="00DB4834" w:rsidRPr="00993E8F" w:rsidRDefault="00DB4834" w:rsidP="00AF60E6">
      <w:pPr>
        <w:spacing w:after="0" w:line="276" w:lineRule="auto"/>
        <w:ind w:left="426" w:hanging="426"/>
      </w:pPr>
    </w:p>
    <w:p w14:paraId="08636D10" w14:textId="77777777" w:rsidR="00AE2506" w:rsidRPr="00993E8F" w:rsidRDefault="001F3E6D" w:rsidP="00AF60E6">
      <w:pPr>
        <w:spacing w:after="0" w:line="276" w:lineRule="auto"/>
        <w:ind w:left="284" w:hanging="284"/>
      </w:pPr>
      <w:sdt>
        <w:sdtPr>
          <w:id w:val="-1625456119"/>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Vor dem Öffnen des Gerätedeckels zur Entnahme des fertigen Werkstücks, muss die Bearbeitung vollständig abgeschlossen sein. Der Laser ist nach der Bearbeitung in die Endposition (links oben) gefahren und es ertönt ein akustisches Signal. Erst nach dem akustischen Signal den Gerätedeckel öffnen! Evtl. durch die Bearbeitung entstandenen Rauch vollständig abziehen lassen.</w:t>
      </w:r>
    </w:p>
    <w:p w14:paraId="695BC1A5" w14:textId="77777777" w:rsidR="00AE2506" w:rsidRPr="00993E8F" w:rsidRDefault="00AE2506" w:rsidP="00AF60E6">
      <w:pPr>
        <w:spacing w:after="0" w:line="276" w:lineRule="auto"/>
        <w:ind w:left="426" w:hanging="426"/>
      </w:pPr>
    </w:p>
    <w:p w14:paraId="0020D80C" w14:textId="77777777" w:rsidR="00AE2506" w:rsidRPr="00993E8F" w:rsidRDefault="001F3E6D" w:rsidP="00AF60E6">
      <w:pPr>
        <w:spacing w:after="0" w:line="276" w:lineRule="auto"/>
        <w:ind w:left="426" w:hanging="426"/>
      </w:pPr>
      <w:sdt>
        <w:sdtPr>
          <w:id w:val="188775680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Werkstück entnehmen, Gerätedeckel wieder schließen.</w:t>
      </w:r>
    </w:p>
    <w:p w14:paraId="070CF691" w14:textId="77777777" w:rsidR="00AE2506" w:rsidRPr="00993E8F" w:rsidRDefault="00AE2506" w:rsidP="00AF60E6">
      <w:pPr>
        <w:spacing w:after="0" w:line="276" w:lineRule="auto"/>
        <w:ind w:left="426" w:hanging="426"/>
      </w:pPr>
    </w:p>
    <w:p w14:paraId="175BC09E" w14:textId="0D117236" w:rsidR="00AE2506" w:rsidRPr="00993E8F" w:rsidRDefault="001F3E6D" w:rsidP="00AF60E6">
      <w:pPr>
        <w:spacing w:after="0" w:line="276" w:lineRule="auto"/>
        <w:ind w:left="284" w:hanging="284"/>
      </w:pPr>
      <w:sdt>
        <w:sdtPr>
          <w:id w:val="63445568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Nach Beendigung der Arbeiten ggf. geänderte Daten abspeichern und den PC herunterfahren. PC, Lasercutter und Lüftung ausschalten und </w:t>
      </w:r>
      <w:r w:rsidR="008D0F9F" w:rsidRPr="00993E8F">
        <w:t>ausstecken. Den</w:t>
      </w:r>
      <w:r w:rsidR="00AE2506" w:rsidRPr="00993E8F">
        <w:t xml:space="preserve"> Arbeitsplatz aufräumen</w:t>
      </w:r>
      <w:r w:rsidR="008D0F9F" w:rsidRPr="00993E8F">
        <w:t>, ü</w:t>
      </w:r>
      <w:r w:rsidR="00AE2506" w:rsidRPr="00993E8F">
        <w:t xml:space="preserve">berschüssiges Schnittgut wie Holzreste ordnungsgemäß entsorgen. </w:t>
      </w:r>
      <w:r w:rsidR="006C5226">
        <w:t>Materialreste unter dem Gitter entfernen.</w:t>
      </w:r>
      <w:r w:rsidR="00640342">
        <w:t xml:space="preserve"> Beachte die Mülltrennung.</w:t>
      </w:r>
    </w:p>
    <w:p w14:paraId="322722E4" w14:textId="7F9F12F3" w:rsidR="00BF23A8" w:rsidRPr="00993E8F" w:rsidRDefault="00BF23A8" w:rsidP="00AF60E6">
      <w:pPr>
        <w:spacing w:line="276" w:lineRule="auto"/>
        <w:rPr>
          <w:b/>
        </w:rPr>
      </w:pPr>
    </w:p>
    <w:p w14:paraId="45BA6ADA" w14:textId="39A24995" w:rsidR="00007274" w:rsidRPr="00993E8F" w:rsidRDefault="001330CF" w:rsidP="00AF60E6">
      <w:pPr>
        <w:spacing w:after="240" w:line="276" w:lineRule="auto"/>
        <w:rPr>
          <w:b/>
        </w:rPr>
      </w:pPr>
      <w:r w:rsidRPr="00993E8F">
        <w:rPr>
          <w:b/>
        </w:rPr>
        <w:t xml:space="preserve">Service und </w:t>
      </w:r>
      <w:r w:rsidR="00007274" w:rsidRPr="00993E8F">
        <w:rPr>
          <w:b/>
        </w:rPr>
        <w:t>Reinigung</w:t>
      </w:r>
    </w:p>
    <w:p w14:paraId="4738E682" w14:textId="1A1E6230" w:rsidR="001330CF" w:rsidRPr="006C5226" w:rsidRDefault="006C5226" w:rsidP="00A55DB3">
      <w:pPr>
        <w:pStyle w:val="Listenabsatz"/>
        <w:numPr>
          <w:ilvl w:val="0"/>
          <w:numId w:val="5"/>
        </w:numPr>
        <w:spacing w:after="240" w:line="276" w:lineRule="auto"/>
        <w:rPr>
          <w:b/>
        </w:rPr>
      </w:pPr>
      <w:r w:rsidRPr="006C5226">
        <w:rPr>
          <w:b/>
        </w:rPr>
        <w:t>Informiere die Fachbereichsleitung</w:t>
      </w:r>
      <w:r>
        <w:rPr>
          <w:b/>
        </w:rPr>
        <w:t>,</w:t>
      </w:r>
      <w:r w:rsidRPr="006C5226">
        <w:rPr>
          <w:b/>
        </w:rPr>
        <w:t xml:space="preserve"> </w:t>
      </w:r>
      <w:r w:rsidR="001330CF" w:rsidRPr="006C5226">
        <w:rPr>
          <w:b/>
        </w:rPr>
        <w:t>wenn der Laser-Cutter unübliche Geräusche macht oder nicht wie gewohnt reagiert</w:t>
      </w:r>
    </w:p>
    <w:p w14:paraId="1BA216EC" w14:textId="1D1DE74B" w:rsidR="00AB342D" w:rsidRPr="00993E8F" w:rsidRDefault="00AB342D" w:rsidP="00AF60E6">
      <w:pPr>
        <w:pStyle w:val="Listenabsatz"/>
        <w:numPr>
          <w:ilvl w:val="0"/>
          <w:numId w:val="5"/>
        </w:numPr>
        <w:spacing w:after="240" w:line="276" w:lineRule="auto"/>
        <w:rPr>
          <w:b/>
        </w:rPr>
      </w:pPr>
      <w:r w:rsidRPr="00993E8F">
        <w:rPr>
          <w:b/>
        </w:rPr>
        <w:t xml:space="preserve">Führe die </w:t>
      </w:r>
      <w:r w:rsidR="00287CBF" w:rsidRPr="00993E8F">
        <w:rPr>
          <w:b/>
        </w:rPr>
        <w:t>R</w:t>
      </w:r>
      <w:r w:rsidRPr="00993E8F">
        <w:rPr>
          <w:b/>
        </w:rPr>
        <w:t xml:space="preserve">einigungsarbeiten </w:t>
      </w:r>
      <w:r w:rsidR="001330CF" w:rsidRPr="00993E8F">
        <w:rPr>
          <w:b/>
        </w:rPr>
        <w:t xml:space="preserve">an der Laseroptik oder an den Spiegeln </w:t>
      </w:r>
      <w:r w:rsidRPr="00993E8F">
        <w:rPr>
          <w:b/>
        </w:rPr>
        <w:t>nicht selbst durch!</w:t>
      </w:r>
    </w:p>
    <w:p w14:paraId="664468C2" w14:textId="259611FE" w:rsidR="00007274" w:rsidRPr="00993E8F" w:rsidRDefault="00007274" w:rsidP="00AF60E6">
      <w:pPr>
        <w:pStyle w:val="Listenabsatz"/>
        <w:numPr>
          <w:ilvl w:val="0"/>
          <w:numId w:val="6"/>
        </w:numPr>
        <w:spacing w:after="240" w:line="276" w:lineRule="auto"/>
        <w:rPr>
          <w:b/>
        </w:rPr>
      </w:pPr>
      <w:r w:rsidRPr="00993E8F">
        <w:rPr>
          <w:b/>
        </w:rPr>
        <w:t>Betreibe</w:t>
      </w:r>
      <w:r w:rsidR="00AB342D" w:rsidRPr="00993E8F">
        <w:rPr>
          <w:b/>
        </w:rPr>
        <w:t xml:space="preserve"> </w:t>
      </w:r>
      <w:r w:rsidRPr="00993E8F">
        <w:rPr>
          <w:b/>
        </w:rPr>
        <w:t xml:space="preserve">den Laser NICHT mit einer zerkratzten oder schmutzigen Linse! </w:t>
      </w:r>
    </w:p>
    <w:p w14:paraId="6973D1C3" w14:textId="1E0EEF5C" w:rsidR="00007274" w:rsidRPr="00993E8F" w:rsidRDefault="00007274" w:rsidP="00AF60E6">
      <w:pPr>
        <w:pStyle w:val="Listenabsatz"/>
        <w:numPr>
          <w:ilvl w:val="0"/>
          <w:numId w:val="6"/>
        </w:numPr>
        <w:spacing w:after="240" w:line="276" w:lineRule="auto"/>
        <w:rPr>
          <w:b/>
        </w:rPr>
      </w:pPr>
      <w:r w:rsidRPr="00993E8F">
        <w:rPr>
          <w:b/>
        </w:rPr>
        <w:t>Berühre</w:t>
      </w:r>
      <w:r w:rsidR="00AB342D" w:rsidRPr="00993E8F">
        <w:rPr>
          <w:b/>
        </w:rPr>
        <w:t xml:space="preserve"> </w:t>
      </w:r>
      <w:r w:rsidRPr="00993E8F">
        <w:rPr>
          <w:b/>
        </w:rPr>
        <w:t xml:space="preserve">das Objektiv NICHT mit bloßen Händen. </w:t>
      </w:r>
    </w:p>
    <w:p w14:paraId="1B430646" w14:textId="50DC594F" w:rsidR="00007274" w:rsidRPr="00993E8F" w:rsidRDefault="00AB342D" w:rsidP="00AF60E6">
      <w:pPr>
        <w:pStyle w:val="Listenabsatz"/>
        <w:numPr>
          <w:ilvl w:val="0"/>
          <w:numId w:val="6"/>
        </w:numPr>
        <w:spacing w:after="240" w:line="276" w:lineRule="auto"/>
        <w:rPr>
          <w:b/>
        </w:rPr>
      </w:pPr>
      <w:r w:rsidRPr="00993E8F">
        <w:rPr>
          <w:b/>
        </w:rPr>
        <w:t xml:space="preserve">Übe keinen </w:t>
      </w:r>
      <w:r w:rsidR="00007274" w:rsidRPr="00993E8F">
        <w:rPr>
          <w:b/>
        </w:rPr>
        <w:t xml:space="preserve">Druck </w:t>
      </w:r>
      <w:r w:rsidRPr="00993E8F">
        <w:rPr>
          <w:b/>
        </w:rPr>
        <w:t>auf die Spiegel, die Linse oder den Laser aus</w:t>
      </w:r>
      <w:r w:rsidR="00171C07" w:rsidRPr="00993E8F">
        <w:rPr>
          <w:b/>
        </w:rPr>
        <w:t>.</w:t>
      </w:r>
    </w:p>
    <w:p w14:paraId="75547C80" w14:textId="5D239023" w:rsidR="00AB342D" w:rsidRPr="00993E8F" w:rsidRDefault="00AB342D" w:rsidP="00AF60E6">
      <w:pPr>
        <w:pStyle w:val="Listenabsatz"/>
        <w:numPr>
          <w:ilvl w:val="0"/>
          <w:numId w:val="6"/>
        </w:numPr>
        <w:spacing w:after="240" w:line="276" w:lineRule="auto"/>
        <w:rPr>
          <w:b/>
        </w:rPr>
      </w:pPr>
      <w:r w:rsidRPr="00993E8F">
        <w:rPr>
          <w:b/>
        </w:rPr>
        <w:t xml:space="preserve">Beachte </w:t>
      </w:r>
      <w:r w:rsidR="001330CF" w:rsidRPr="00993E8F">
        <w:rPr>
          <w:b/>
        </w:rPr>
        <w:t xml:space="preserve">zwingend </w:t>
      </w:r>
      <w:r w:rsidR="0088279F" w:rsidRPr="00993E8F">
        <w:rPr>
          <w:b/>
        </w:rPr>
        <w:t>alle</w:t>
      </w:r>
      <w:r w:rsidRPr="00993E8F">
        <w:rPr>
          <w:b/>
        </w:rPr>
        <w:t xml:space="preserve"> Sicherheitshinweise. Es soll niemand </w:t>
      </w:r>
      <w:r w:rsidR="0079650A" w:rsidRPr="00993E8F">
        <w:rPr>
          <w:b/>
        </w:rPr>
        <w:t>gefährdet werden oder zu Schaden kommen!</w:t>
      </w:r>
    </w:p>
    <w:p w14:paraId="5F95E4DF" w14:textId="77777777" w:rsidR="001E0C1E" w:rsidRDefault="001E0C1E" w:rsidP="00817973">
      <w:pPr>
        <w:spacing w:after="0" w:line="276" w:lineRule="auto"/>
      </w:pPr>
    </w:p>
    <w:p w14:paraId="225DE5CF" w14:textId="77777777" w:rsidR="001E0C1E" w:rsidRDefault="001E0C1E" w:rsidP="00817973">
      <w:pPr>
        <w:spacing w:after="0" w:line="276" w:lineRule="auto"/>
      </w:pPr>
    </w:p>
    <w:p w14:paraId="5775614E" w14:textId="72A41547" w:rsidR="001E0C1E" w:rsidRDefault="001E0C1E">
      <w:r>
        <w:br w:type="page"/>
      </w:r>
    </w:p>
    <w:p w14:paraId="1BD13051" w14:textId="3B1BB3AF" w:rsidR="001E0C1E" w:rsidRDefault="001E0C1E" w:rsidP="00817973">
      <w:pPr>
        <w:spacing w:after="0" w:line="276" w:lineRule="auto"/>
      </w:pPr>
    </w:p>
    <w:bookmarkStart w:id="6" w:name="T5"/>
    <w:bookmarkEnd w:id="6"/>
    <w:p w14:paraId="30C91DC9" w14:textId="7A1F6B09" w:rsidR="001E0C1E" w:rsidRPr="001E0C1E" w:rsidRDefault="001E0C1E" w:rsidP="001E0C1E">
      <w:pPr>
        <w:spacing w:after="0" w:line="276" w:lineRule="auto"/>
        <w:ind w:left="2124" w:hanging="2124"/>
        <w:rPr>
          <w:b/>
        </w:rPr>
      </w:pPr>
      <w:r w:rsidRPr="001E0C1E">
        <w:rPr>
          <w:b/>
        </w:rPr>
        <w:fldChar w:fldCharType="begin"/>
      </w:r>
      <w:r w:rsidRPr="001E0C1E">
        <w:rPr>
          <w:b/>
        </w:rPr>
        <w:instrText xml:space="preserve"> HYPERLINK  \l "T5" </w:instrText>
      </w:r>
      <w:r w:rsidRPr="001E0C1E">
        <w:rPr>
          <w:b/>
        </w:rPr>
        <w:fldChar w:fldCharType="separate"/>
      </w:r>
      <w:r w:rsidRPr="001E0C1E">
        <w:rPr>
          <w:rStyle w:val="Hyperlink"/>
          <w:b/>
          <w:color w:val="auto"/>
          <w:u w:val="none"/>
        </w:rPr>
        <w:t>Teil 5: Materialparameter:</w:t>
      </w:r>
      <w:r w:rsidRPr="001E0C1E">
        <w:rPr>
          <w:b/>
        </w:rPr>
        <w:fldChar w:fldCharType="end"/>
      </w:r>
      <w:r w:rsidRPr="001E0C1E">
        <w:rPr>
          <w:b/>
        </w:rPr>
        <w:t xml:space="preserve"> </w:t>
      </w:r>
      <w:hyperlink w:anchor="T1" w:history="1">
        <w:r w:rsidRPr="00CE7EEB">
          <w:rPr>
            <w:rStyle w:val="Hyperlink"/>
          </w:rPr>
          <w:t>[</w:t>
        </w:r>
        <w:r>
          <w:rPr>
            <w:rStyle w:val="Hyperlink"/>
          </w:rPr>
          <w:t>zurück zum Inhaltsverzeichnis</w:t>
        </w:r>
        <w:r w:rsidRPr="00CE7EEB">
          <w:rPr>
            <w:rStyle w:val="Hyperlink"/>
          </w:rPr>
          <w:t>]</w:t>
        </w:r>
      </w:hyperlink>
    </w:p>
    <w:p w14:paraId="6AB73E3E" w14:textId="3D666D9C" w:rsidR="001E0C1E" w:rsidRDefault="001E0C1E" w:rsidP="00817973">
      <w:pPr>
        <w:spacing w:after="0" w:line="276" w:lineRule="auto"/>
      </w:pPr>
    </w:p>
    <w:p w14:paraId="1D87C79A" w14:textId="2F4A2ED8" w:rsidR="001E0C1E" w:rsidRDefault="001E0C1E" w:rsidP="00817973">
      <w:pPr>
        <w:spacing w:after="0" w:line="276" w:lineRule="auto"/>
      </w:pPr>
      <w:r>
        <w:t>Für die Gravur sind in LightBurn unter „Bearbeiten, Gerteeinstellungen“ zwei Grundeinstellungen hinzuzufügen:</w:t>
      </w:r>
    </w:p>
    <w:p w14:paraId="523304D1" w14:textId="249092F1" w:rsidR="001E0C1E" w:rsidRDefault="001E0C1E" w:rsidP="00817973">
      <w:pPr>
        <w:spacing w:after="0" w:line="276" w:lineRule="auto"/>
      </w:pPr>
    </w:p>
    <w:tbl>
      <w:tblPr>
        <w:tblStyle w:val="Tabellenraster"/>
        <w:tblW w:w="0" w:type="auto"/>
        <w:tblLook w:val="04A0" w:firstRow="1" w:lastRow="0" w:firstColumn="1" w:lastColumn="0" w:noHBand="0" w:noVBand="1"/>
      </w:tblPr>
      <w:tblGrid>
        <w:gridCol w:w="2831"/>
        <w:gridCol w:w="2832"/>
        <w:gridCol w:w="2832"/>
      </w:tblGrid>
      <w:tr w:rsidR="001E0C1E" w14:paraId="5B65B532" w14:textId="77777777" w:rsidTr="001E0C1E">
        <w:tc>
          <w:tcPr>
            <w:tcW w:w="2831" w:type="dxa"/>
          </w:tcPr>
          <w:p w14:paraId="223DDC9C" w14:textId="45263D9B" w:rsidR="001E0C1E" w:rsidRPr="00F56644" w:rsidRDefault="001E0C1E" w:rsidP="00817973">
            <w:pPr>
              <w:spacing w:line="276" w:lineRule="auto"/>
              <w:rPr>
                <w:b/>
              </w:rPr>
            </w:pPr>
            <w:r w:rsidRPr="00F56644">
              <w:rPr>
                <w:b/>
              </w:rPr>
              <w:t>Geschwindigkeit</w:t>
            </w:r>
          </w:p>
        </w:tc>
        <w:tc>
          <w:tcPr>
            <w:tcW w:w="2832" w:type="dxa"/>
          </w:tcPr>
          <w:p w14:paraId="3A4506AB" w14:textId="5D52229C" w:rsidR="001E0C1E" w:rsidRPr="00F56644" w:rsidRDefault="001E0C1E" w:rsidP="00817973">
            <w:pPr>
              <w:spacing w:line="276" w:lineRule="auto"/>
              <w:rPr>
                <w:b/>
              </w:rPr>
            </w:pPr>
            <w:r w:rsidRPr="00F56644">
              <w:rPr>
                <w:b/>
              </w:rPr>
              <w:t>Linienversch</w:t>
            </w:r>
          </w:p>
        </w:tc>
        <w:tc>
          <w:tcPr>
            <w:tcW w:w="2832" w:type="dxa"/>
          </w:tcPr>
          <w:p w14:paraId="051D983B" w14:textId="1E1C6429" w:rsidR="001E0C1E" w:rsidRPr="00F56644" w:rsidRDefault="001E0C1E" w:rsidP="00817973">
            <w:pPr>
              <w:spacing w:line="276" w:lineRule="auto"/>
              <w:rPr>
                <w:b/>
              </w:rPr>
            </w:pPr>
            <w:r w:rsidRPr="00F56644">
              <w:rPr>
                <w:b/>
              </w:rPr>
              <w:t>Anfangsoffset</w:t>
            </w:r>
          </w:p>
        </w:tc>
      </w:tr>
      <w:tr w:rsidR="001E0C1E" w14:paraId="1C7A3966" w14:textId="77777777" w:rsidTr="001E0C1E">
        <w:tc>
          <w:tcPr>
            <w:tcW w:w="2831" w:type="dxa"/>
          </w:tcPr>
          <w:p w14:paraId="67E52DFB" w14:textId="5EFF8701" w:rsidR="001E0C1E" w:rsidRDefault="001E0C1E" w:rsidP="00817973">
            <w:pPr>
              <w:spacing w:line="276" w:lineRule="auto"/>
            </w:pPr>
            <w:r>
              <w:t>100.0</w:t>
            </w:r>
          </w:p>
        </w:tc>
        <w:tc>
          <w:tcPr>
            <w:tcW w:w="2832" w:type="dxa"/>
          </w:tcPr>
          <w:p w14:paraId="5E21E8D3" w14:textId="601BA9AD" w:rsidR="001E0C1E" w:rsidRDefault="001E0C1E" w:rsidP="00817973">
            <w:pPr>
              <w:spacing w:line="276" w:lineRule="auto"/>
            </w:pPr>
            <w:r>
              <w:t>0.70</w:t>
            </w:r>
          </w:p>
        </w:tc>
        <w:tc>
          <w:tcPr>
            <w:tcW w:w="2832" w:type="dxa"/>
          </w:tcPr>
          <w:p w14:paraId="55EDBD0B" w14:textId="12A6E713" w:rsidR="001E0C1E" w:rsidRDefault="001E0C1E" w:rsidP="00817973">
            <w:pPr>
              <w:spacing w:line="276" w:lineRule="auto"/>
            </w:pPr>
            <w:r>
              <w:t>0.00</w:t>
            </w:r>
          </w:p>
        </w:tc>
      </w:tr>
      <w:tr w:rsidR="001E0C1E" w14:paraId="5517ABF5" w14:textId="77777777" w:rsidTr="001E0C1E">
        <w:tc>
          <w:tcPr>
            <w:tcW w:w="2831" w:type="dxa"/>
          </w:tcPr>
          <w:p w14:paraId="17F8AED6" w14:textId="3F992324" w:rsidR="001E0C1E" w:rsidRDefault="001E0C1E" w:rsidP="00817973">
            <w:pPr>
              <w:spacing w:line="276" w:lineRule="auto"/>
            </w:pPr>
            <w:r>
              <w:t>200.0</w:t>
            </w:r>
          </w:p>
        </w:tc>
        <w:tc>
          <w:tcPr>
            <w:tcW w:w="2832" w:type="dxa"/>
          </w:tcPr>
          <w:p w14:paraId="3A5804BC" w14:textId="1A6CAFBD" w:rsidR="001E0C1E" w:rsidRDefault="001E0C1E" w:rsidP="00817973">
            <w:pPr>
              <w:spacing w:line="276" w:lineRule="auto"/>
            </w:pPr>
            <w:r>
              <w:t>0.70</w:t>
            </w:r>
          </w:p>
        </w:tc>
        <w:tc>
          <w:tcPr>
            <w:tcW w:w="2832" w:type="dxa"/>
          </w:tcPr>
          <w:p w14:paraId="5DBA7497" w14:textId="6C2025F7" w:rsidR="001E0C1E" w:rsidRDefault="001E0C1E" w:rsidP="00817973">
            <w:pPr>
              <w:spacing w:line="276" w:lineRule="auto"/>
            </w:pPr>
            <w:r>
              <w:t>0.00</w:t>
            </w:r>
          </w:p>
        </w:tc>
      </w:tr>
    </w:tbl>
    <w:p w14:paraId="5961F759" w14:textId="20D37CBF" w:rsidR="001E0C1E" w:rsidRDefault="008D3134" w:rsidP="00817973">
      <w:pPr>
        <w:spacing w:after="0" w:line="276" w:lineRule="auto"/>
      </w:pPr>
      <w:r>
        <w:t>Tabelle: Grundeinstellungen</w:t>
      </w:r>
    </w:p>
    <w:p w14:paraId="38724FB7" w14:textId="6DE21E67" w:rsidR="001E0C1E" w:rsidRDefault="001E0C1E" w:rsidP="00817973">
      <w:pPr>
        <w:spacing w:after="0" w:line="276" w:lineRule="auto"/>
      </w:pPr>
    </w:p>
    <w:p w14:paraId="16B558C5" w14:textId="2B8A272A" w:rsidR="001E0C1E" w:rsidRDefault="001E0C1E" w:rsidP="00817973">
      <w:pPr>
        <w:spacing w:after="0" w:line="276" w:lineRule="auto"/>
      </w:pPr>
    </w:p>
    <w:tbl>
      <w:tblPr>
        <w:tblStyle w:val="Tabellenraster"/>
        <w:tblW w:w="0" w:type="auto"/>
        <w:tblLook w:val="04A0" w:firstRow="1" w:lastRow="0" w:firstColumn="1" w:lastColumn="0" w:noHBand="0" w:noVBand="1"/>
      </w:tblPr>
      <w:tblGrid>
        <w:gridCol w:w="1415"/>
        <w:gridCol w:w="1416"/>
        <w:gridCol w:w="1416"/>
        <w:gridCol w:w="1416"/>
        <w:gridCol w:w="1416"/>
        <w:gridCol w:w="1416"/>
      </w:tblGrid>
      <w:tr w:rsidR="008D3134" w14:paraId="44B07406" w14:textId="77777777" w:rsidTr="008D3134">
        <w:tc>
          <w:tcPr>
            <w:tcW w:w="1415" w:type="dxa"/>
          </w:tcPr>
          <w:p w14:paraId="01309CDE" w14:textId="3CE53541" w:rsidR="008D3134" w:rsidRPr="00F56644" w:rsidRDefault="008D3134" w:rsidP="00817973">
            <w:pPr>
              <w:spacing w:line="276" w:lineRule="auto"/>
              <w:rPr>
                <w:b/>
              </w:rPr>
            </w:pPr>
            <w:r w:rsidRPr="00F56644">
              <w:rPr>
                <w:b/>
              </w:rPr>
              <w:t>Material</w:t>
            </w:r>
          </w:p>
        </w:tc>
        <w:tc>
          <w:tcPr>
            <w:tcW w:w="1416" w:type="dxa"/>
          </w:tcPr>
          <w:p w14:paraId="40FE9CDB" w14:textId="2767F6B3" w:rsidR="008D3134" w:rsidRPr="00F56644" w:rsidRDefault="008D3134" w:rsidP="00817973">
            <w:pPr>
              <w:spacing w:line="276" w:lineRule="auto"/>
              <w:rPr>
                <w:b/>
              </w:rPr>
            </w:pPr>
            <w:r w:rsidRPr="00F56644">
              <w:rPr>
                <w:b/>
              </w:rPr>
              <w:t>Dicke</w:t>
            </w:r>
          </w:p>
        </w:tc>
        <w:tc>
          <w:tcPr>
            <w:tcW w:w="1416" w:type="dxa"/>
          </w:tcPr>
          <w:p w14:paraId="02D45DD9" w14:textId="7901BE51" w:rsidR="008D3134" w:rsidRPr="00F56644" w:rsidRDefault="008D3134" w:rsidP="00817973">
            <w:pPr>
              <w:spacing w:line="276" w:lineRule="auto"/>
              <w:rPr>
                <w:b/>
              </w:rPr>
            </w:pPr>
            <w:r w:rsidRPr="00F56644">
              <w:rPr>
                <w:b/>
              </w:rPr>
              <w:t>Modus</w:t>
            </w:r>
          </w:p>
        </w:tc>
        <w:tc>
          <w:tcPr>
            <w:tcW w:w="1416" w:type="dxa"/>
          </w:tcPr>
          <w:p w14:paraId="2820F612" w14:textId="43509EB3" w:rsidR="008D3134" w:rsidRPr="00F56644" w:rsidRDefault="008D3134" w:rsidP="00817973">
            <w:pPr>
              <w:spacing w:line="276" w:lineRule="auto"/>
              <w:rPr>
                <w:b/>
              </w:rPr>
            </w:pPr>
            <w:r w:rsidRPr="00F56644">
              <w:rPr>
                <w:b/>
              </w:rPr>
              <w:t>Passes</w:t>
            </w:r>
          </w:p>
        </w:tc>
        <w:tc>
          <w:tcPr>
            <w:tcW w:w="1416" w:type="dxa"/>
          </w:tcPr>
          <w:p w14:paraId="138CD8C6" w14:textId="3CB1245F" w:rsidR="008D3134" w:rsidRPr="00F56644" w:rsidRDefault="008D3134" w:rsidP="00817973">
            <w:pPr>
              <w:spacing w:line="276" w:lineRule="auto"/>
              <w:rPr>
                <w:b/>
              </w:rPr>
            </w:pPr>
            <w:r w:rsidRPr="00F56644">
              <w:rPr>
                <w:b/>
              </w:rPr>
              <w:t>Speed</w:t>
            </w:r>
          </w:p>
        </w:tc>
        <w:tc>
          <w:tcPr>
            <w:tcW w:w="1416" w:type="dxa"/>
          </w:tcPr>
          <w:p w14:paraId="1D64F24F" w14:textId="72768FDA" w:rsidR="008D3134" w:rsidRPr="00F56644" w:rsidRDefault="008D3134" w:rsidP="00817973">
            <w:pPr>
              <w:spacing w:line="276" w:lineRule="auto"/>
              <w:rPr>
                <w:b/>
              </w:rPr>
            </w:pPr>
            <w:r w:rsidRPr="00F56644">
              <w:rPr>
                <w:b/>
              </w:rPr>
              <w:t>Pmax%</w:t>
            </w:r>
          </w:p>
        </w:tc>
      </w:tr>
      <w:tr w:rsidR="008D3134" w14:paraId="25A43E41" w14:textId="77777777" w:rsidTr="008D3134">
        <w:tc>
          <w:tcPr>
            <w:tcW w:w="1415" w:type="dxa"/>
          </w:tcPr>
          <w:p w14:paraId="405FF447" w14:textId="1F33EC25" w:rsidR="008D3134" w:rsidRDefault="008D3134" w:rsidP="00817973">
            <w:pPr>
              <w:spacing w:line="276" w:lineRule="auto"/>
            </w:pPr>
            <w:r>
              <w:t>Sperrholz</w:t>
            </w:r>
          </w:p>
        </w:tc>
        <w:tc>
          <w:tcPr>
            <w:tcW w:w="1416" w:type="dxa"/>
          </w:tcPr>
          <w:p w14:paraId="3C2B296D" w14:textId="6E8B4FF8" w:rsidR="008D3134" w:rsidRDefault="008D3134" w:rsidP="00817973">
            <w:pPr>
              <w:spacing w:line="276" w:lineRule="auto"/>
            </w:pPr>
            <w:r>
              <w:t>4mm</w:t>
            </w:r>
          </w:p>
        </w:tc>
        <w:tc>
          <w:tcPr>
            <w:tcW w:w="1416" w:type="dxa"/>
          </w:tcPr>
          <w:p w14:paraId="5EE10812" w14:textId="3BE5E968" w:rsidR="008D3134" w:rsidRDefault="008D3134" w:rsidP="00817973">
            <w:pPr>
              <w:spacing w:line="276" w:lineRule="auto"/>
            </w:pPr>
            <w:r>
              <w:t>Gravur</w:t>
            </w:r>
          </w:p>
        </w:tc>
        <w:tc>
          <w:tcPr>
            <w:tcW w:w="1416" w:type="dxa"/>
          </w:tcPr>
          <w:p w14:paraId="79FF93B2" w14:textId="5EBDABA3" w:rsidR="008D3134" w:rsidRDefault="008D3134" w:rsidP="00817973">
            <w:pPr>
              <w:spacing w:line="276" w:lineRule="auto"/>
            </w:pPr>
            <w:r>
              <w:t>1</w:t>
            </w:r>
          </w:p>
        </w:tc>
        <w:tc>
          <w:tcPr>
            <w:tcW w:w="1416" w:type="dxa"/>
          </w:tcPr>
          <w:p w14:paraId="5CD208DA" w14:textId="4A549DFD" w:rsidR="008D3134" w:rsidRDefault="008D3134" w:rsidP="00817973">
            <w:pPr>
              <w:spacing w:line="276" w:lineRule="auto"/>
            </w:pPr>
            <w:r>
              <w:t>100</w:t>
            </w:r>
          </w:p>
        </w:tc>
        <w:tc>
          <w:tcPr>
            <w:tcW w:w="1416" w:type="dxa"/>
          </w:tcPr>
          <w:p w14:paraId="00AA7056" w14:textId="77777777" w:rsidR="008D3134" w:rsidRDefault="008D3134" w:rsidP="00817973">
            <w:pPr>
              <w:spacing w:line="276" w:lineRule="auto"/>
            </w:pPr>
          </w:p>
        </w:tc>
      </w:tr>
      <w:tr w:rsidR="008D3134" w14:paraId="7F48B46D" w14:textId="77777777" w:rsidTr="008D3134">
        <w:tc>
          <w:tcPr>
            <w:tcW w:w="1415" w:type="dxa"/>
          </w:tcPr>
          <w:p w14:paraId="28F50122" w14:textId="7A97DE6F" w:rsidR="008D3134" w:rsidRDefault="008D3134" w:rsidP="00817973">
            <w:pPr>
              <w:spacing w:line="276" w:lineRule="auto"/>
            </w:pPr>
            <w:r>
              <w:t>Sperrholz</w:t>
            </w:r>
          </w:p>
        </w:tc>
        <w:tc>
          <w:tcPr>
            <w:tcW w:w="1416" w:type="dxa"/>
          </w:tcPr>
          <w:p w14:paraId="5A393933" w14:textId="043828B4" w:rsidR="008D3134" w:rsidRDefault="008D3134" w:rsidP="00817973">
            <w:pPr>
              <w:spacing w:line="276" w:lineRule="auto"/>
            </w:pPr>
            <w:r>
              <w:t>4mm</w:t>
            </w:r>
          </w:p>
        </w:tc>
        <w:tc>
          <w:tcPr>
            <w:tcW w:w="1416" w:type="dxa"/>
          </w:tcPr>
          <w:p w14:paraId="6054326E" w14:textId="0D7D2EE0" w:rsidR="008D3134" w:rsidRDefault="008D3134" w:rsidP="00817973">
            <w:pPr>
              <w:spacing w:line="276" w:lineRule="auto"/>
            </w:pPr>
            <w:r>
              <w:t>Schneiden</w:t>
            </w:r>
          </w:p>
        </w:tc>
        <w:tc>
          <w:tcPr>
            <w:tcW w:w="1416" w:type="dxa"/>
          </w:tcPr>
          <w:p w14:paraId="191F807A" w14:textId="43BCAFE2" w:rsidR="008D3134" w:rsidRDefault="008D3134" w:rsidP="00817973">
            <w:pPr>
              <w:spacing w:line="276" w:lineRule="auto"/>
            </w:pPr>
            <w:r>
              <w:t>1</w:t>
            </w:r>
          </w:p>
        </w:tc>
        <w:tc>
          <w:tcPr>
            <w:tcW w:w="1416" w:type="dxa"/>
          </w:tcPr>
          <w:p w14:paraId="68908BFA" w14:textId="08CA7A33" w:rsidR="008D3134" w:rsidRDefault="008D3134" w:rsidP="00817973">
            <w:pPr>
              <w:spacing w:line="276" w:lineRule="auto"/>
            </w:pPr>
            <w:r>
              <w:t>100</w:t>
            </w:r>
          </w:p>
        </w:tc>
        <w:tc>
          <w:tcPr>
            <w:tcW w:w="1416" w:type="dxa"/>
          </w:tcPr>
          <w:p w14:paraId="0C56F6DA" w14:textId="25877B41" w:rsidR="008D3134" w:rsidRDefault="008D3134" w:rsidP="00817973">
            <w:pPr>
              <w:spacing w:line="276" w:lineRule="auto"/>
            </w:pPr>
            <w:r>
              <w:t>30</w:t>
            </w:r>
          </w:p>
        </w:tc>
      </w:tr>
      <w:tr w:rsidR="008D3134" w14:paraId="5E647996" w14:textId="77777777" w:rsidTr="008D3134">
        <w:tc>
          <w:tcPr>
            <w:tcW w:w="1415" w:type="dxa"/>
          </w:tcPr>
          <w:p w14:paraId="233EB262" w14:textId="38547EAB" w:rsidR="008D3134" w:rsidRDefault="008D3134" w:rsidP="00817973">
            <w:pPr>
              <w:spacing w:line="276" w:lineRule="auto"/>
            </w:pPr>
            <w:r>
              <w:t>Leder</w:t>
            </w:r>
          </w:p>
        </w:tc>
        <w:tc>
          <w:tcPr>
            <w:tcW w:w="1416" w:type="dxa"/>
          </w:tcPr>
          <w:p w14:paraId="374E2BF3" w14:textId="176BB042" w:rsidR="008D3134" w:rsidRDefault="008D3134" w:rsidP="00817973">
            <w:pPr>
              <w:spacing w:line="276" w:lineRule="auto"/>
            </w:pPr>
            <w:r>
              <w:t>4mm</w:t>
            </w:r>
          </w:p>
        </w:tc>
        <w:tc>
          <w:tcPr>
            <w:tcW w:w="1416" w:type="dxa"/>
          </w:tcPr>
          <w:p w14:paraId="4CF8D4A8" w14:textId="263A3014" w:rsidR="008D3134" w:rsidRDefault="008D3134" w:rsidP="00817973">
            <w:pPr>
              <w:spacing w:line="276" w:lineRule="auto"/>
            </w:pPr>
            <w:r>
              <w:t>Gravur</w:t>
            </w:r>
          </w:p>
        </w:tc>
        <w:tc>
          <w:tcPr>
            <w:tcW w:w="1416" w:type="dxa"/>
          </w:tcPr>
          <w:p w14:paraId="01030089" w14:textId="2F6B6106" w:rsidR="008D3134" w:rsidRDefault="008D3134" w:rsidP="00817973">
            <w:pPr>
              <w:spacing w:line="276" w:lineRule="auto"/>
            </w:pPr>
            <w:r>
              <w:t>1</w:t>
            </w:r>
          </w:p>
        </w:tc>
        <w:tc>
          <w:tcPr>
            <w:tcW w:w="1416" w:type="dxa"/>
          </w:tcPr>
          <w:p w14:paraId="6B383087" w14:textId="6B377AB4" w:rsidR="008D3134" w:rsidRDefault="008D3134" w:rsidP="00817973">
            <w:pPr>
              <w:spacing w:line="276" w:lineRule="auto"/>
            </w:pPr>
            <w:r>
              <w:t>100</w:t>
            </w:r>
          </w:p>
        </w:tc>
        <w:tc>
          <w:tcPr>
            <w:tcW w:w="1416" w:type="dxa"/>
          </w:tcPr>
          <w:p w14:paraId="65AAA40D" w14:textId="71F58FCC" w:rsidR="008D3134" w:rsidRDefault="008D3134" w:rsidP="00817973">
            <w:pPr>
              <w:spacing w:line="276" w:lineRule="auto"/>
            </w:pPr>
            <w:r>
              <w:t>3</w:t>
            </w:r>
          </w:p>
        </w:tc>
      </w:tr>
      <w:tr w:rsidR="008D3134" w14:paraId="586C2589" w14:textId="77777777" w:rsidTr="008D3134">
        <w:tc>
          <w:tcPr>
            <w:tcW w:w="1415" w:type="dxa"/>
          </w:tcPr>
          <w:p w14:paraId="4F995ACA" w14:textId="1486D14C" w:rsidR="008D3134" w:rsidRDefault="008D3134" w:rsidP="00817973">
            <w:pPr>
              <w:spacing w:line="276" w:lineRule="auto"/>
            </w:pPr>
            <w:r>
              <w:t>Filz</w:t>
            </w:r>
          </w:p>
        </w:tc>
        <w:tc>
          <w:tcPr>
            <w:tcW w:w="1416" w:type="dxa"/>
          </w:tcPr>
          <w:p w14:paraId="493CD56B" w14:textId="281CB060" w:rsidR="008D3134" w:rsidRDefault="008D3134" w:rsidP="00817973">
            <w:pPr>
              <w:spacing w:line="276" w:lineRule="auto"/>
            </w:pPr>
            <w:r>
              <w:t>3mm</w:t>
            </w:r>
          </w:p>
        </w:tc>
        <w:tc>
          <w:tcPr>
            <w:tcW w:w="1416" w:type="dxa"/>
          </w:tcPr>
          <w:p w14:paraId="3DD44223" w14:textId="50322D6B" w:rsidR="008D3134" w:rsidRDefault="008D3134" w:rsidP="00817973">
            <w:pPr>
              <w:spacing w:line="276" w:lineRule="auto"/>
            </w:pPr>
            <w:r>
              <w:t>Gravur</w:t>
            </w:r>
          </w:p>
        </w:tc>
        <w:tc>
          <w:tcPr>
            <w:tcW w:w="1416" w:type="dxa"/>
          </w:tcPr>
          <w:p w14:paraId="12FA1182" w14:textId="13D19B64" w:rsidR="008D3134" w:rsidRDefault="008D3134" w:rsidP="00817973">
            <w:pPr>
              <w:spacing w:line="276" w:lineRule="auto"/>
            </w:pPr>
            <w:r>
              <w:t>1</w:t>
            </w:r>
          </w:p>
        </w:tc>
        <w:tc>
          <w:tcPr>
            <w:tcW w:w="1416" w:type="dxa"/>
          </w:tcPr>
          <w:p w14:paraId="1E7E6512" w14:textId="26E80A96" w:rsidR="008D3134" w:rsidRDefault="008D3134" w:rsidP="00817973">
            <w:pPr>
              <w:spacing w:line="276" w:lineRule="auto"/>
            </w:pPr>
            <w:r>
              <w:t>100</w:t>
            </w:r>
          </w:p>
        </w:tc>
        <w:tc>
          <w:tcPr>
            <w:tcW w:w="1416" w:type="dxa"/>
          </w:tcPr>
          <w:p w14:paraId="71F829E5" w14:textId="7A999FAA" w:rsidR="008D3134" w:rsidRDefault="008D3134" w:rsidP="00817973">
            <w:pPr>
              <w:spacing w:line="276" w:lineRule="auto"/>
            </w:pPr>
            <w:r>
              <w:t>0.1</w:t>
            </w:r>
          </w:p>
        </w:tc>
      </w:tr>
      <w:tr w:rsidR="008D3134" w14:paraId="04FB69A1" w14:textId="77777777" w:rsidTr="008D3134">
        <w:tc>
          <w:tcPr>
            <w:tcW w:w="1415" w:type="dxa"/>
          </w:tcPr>
          <w:p w14:paraId="12740CB6" w14:textId="2744BA7A" w:rsidR="008D3134" w:rsidRDefault="001C1E54" w:rsidP="00817973">
            <w:pPr>
              <w:spacing w:line="276" w:lineRule="auto"/>
            </w:pPr>
            <w:r>
              <w:t>x</w:t>
            </w:r>
          </w:p>
        </w:tc>
        <w:tc>
          <w:tcPr>
            <w:tcW w:w="1416" w:type="dxa"/>
          </w:tcPr>
          <w:p w14:paraId="09186016" w14:textId="77777777" w:rsidR="008D3134" w:rsidRDefault="008D3134" w:rsidP="00817973">
            <w:pPr>
              <w:spacing w:line="276" w:lineRule="auto"/>
            </w:pPr>
          </w:p>
        </w:tc>
        <w:tc>
          <w:tcPr>
            <w:tcW w:w="1416" w:type="dxa"/>
          </w:tcPr>
          <w:p w14:paraId="072AE7CA" w14:textId="77777777" w:rsidR="008D3134" w:rsidRDefault="008D3134" w:rsidP="00817973">
            <w:pPr>
              <w:spacing w:line="276" w:lineRule="auto"/>
            </w:pPr>
          </w:p>
        </w:tc>
        <w:tc>
          <w:tcPr>
            <w:tcW w:w="1416" w:type="dxa"/>
          </w:tcPr>
          <w:p w14:paraId="140AE1EA" w14:textId="77777777" w:rsidR="008D3134" w:rsidRDefault="008D3134" w:rsidP="00817973">
            <w:pPr>
              <w:spacing w:line="276" w:lineRule="auto"/>
            </w:pPr>
          </w:p>
        </w:tc>
        <w:tc>
          <w:tcPr>
            <w:tcW w:w="1416" w:type="dxa"/>
          </w:tcPr>
          <w:p w14:paraId="008983F6" w14:textId="77777777" w:rsidR="008D3134" w:rsidRDefault="008D3134" w:rsidP="00817973">
            <w:pPr>
              <w:spacing w:line="276" w:lineRule="auto"/>
            </w:pPr>
          </w:p>
        </w:tc>
        <w:tc>
          <w:tcPr>
            <w:tcW w:w="1416" w:type="dxa"/>
          </w:tcPr>
          <w:p w14:paraId="36981F74" w14:textId="77777777" w:rsidR="008D3134" w:rsidRDefault="008D3134" w:rsidP="00817973">
            <w:pPr>
              <w:spacing w:line="276" w:lineRule="auto"/>
            </w:pPr>
          </w:p>
        </w:tc>
      </w:tr>
    </w:tbl>
    <w:p w14:paraId="6E0D33FF" w14:textId="10603423" w:rsidR="001E0C1E" w:rsidRDefault="008D3134" w:rsidP="00817973">
      <w:pPr>
        <w:spacing w:after="0" w:line="276" w:lineRule="auto"/>
      </w:pPr>
      <w:r>
        <w:t>Tabelle: Materialparameter</w:t>
      </w:r>
    </w:p>
    <w:p w14:paraId="705D263C" w14:textId="3D3B01B5" w:rsidR="001E0C1E" w:rsidRDefault="001E0C1E" w:rsidP="00817973">
      <w:pPr>
        <w:spacing w:after="0" w:line="276" w:lineRule="auto"/>
      </w:pPr>
    </w:p>
    <w:p w14:paraId="1BBD5DF1" w14:textId="23E30864" w:rsidR="001E0C1E" w:rsidRDefault="001E0C1E" w:rsidP="00817973">
      <w:pPr>
        <w:spacing w:after="0" w:line="276" w:lineRule="auto"/>
      </w:pPr>
    </w:p>
    <w:p w14:paraId="57C5B64C" w14:textId="2FF91AF5" w:rsidR="001E0C1E" w:rsidRDefault="001E0C1E" w:rsidP="00817973">
      <w:pPr>
        <w:spacing w:after="0" w:line="276" w:lineRule="auto"/>
      </w:pPr>
    </w:p>
    <w:p w14:paraId="028BE4E0" w14:textId="3C0E0956" w:rsidR="001E0C1E" w:rsidRDefault="001E0C1E" w:rsidP="00817973">
      <w:pPr>
        <w:spacing w:after="0" w:line="276" w:lineRule="auto"/>
      </w:pPr>
    </w:p>
    <w:p w14:paraId="0188FA38" w14:textId="0E608F82" w:rsidR="001E0C1E" w:rsidRDefault="001E0C1E" w:rsidP="00817973">
      <w:pPr>
        <w:spacing w:after="0" w:line="276" w:lineRule="auto"/>
      </w:pPr>
    </w:p>
    <w:p w14:paraId="463AB0C6" w14:textId="77777777" w:rsidR="001E0C1E" w:rsidRDefault="001E0C1E" w:rsidP="00817973">
      <w:pPr>
        <w:spacing w:after="0" w:line="276" w:lineRule="auto"/>
      </w:pPr>
    </w:p>
    <w:p w14:paraId="453928DF" w14:textId="1F09D677" w:rsidR="00007274" w:rsidRPr="00993E8F" w:rsidRDefault="009F17D3" w:rsidP="00817973">
      <w:pPr>
        <w:spacing w:after="0" w:line="276" w:lineRule="auto"/>
      </w:pPr>
      <w:r w:rsidRPr="00993E8F">
        <w:t>Weitere Hinweise finde</w:t>
      </w:r>
      <w:r w:rsidR="0079650A" w:rsidRPr="00993E8F">
        <w:t>st du</w:t>
      </w:r>
      <w:r w:rsidRPr="00993E8F">
        <w:t xml:space="preserve"> im </w:t>
      </w:r>
      <w:r w:rsidR="00C416DC" w:rsidRPr="00993E8F">
        <w:t>FabCore MK2 Lasercutter Manual:</w:t>
      </w:r>
    </w:p>
    <w:p w14:paraId="3CE1BBEB" w14:textId="77777777" w:rsidR="00C416DC" w:rsidRPr="00993E8F" w:rsidRDefault="001F3E6D" w:rsidP="00817973">
      <w:pPr>
        <w:spacing w:after="0" w:line="276" w:lineRule="auto"/>
      </w:pPr>
      <w:hyperlink r:id="rId51" w:history="1">
        <w:r w:rsidR="00C416DC" w:rsidRPr="00993E8F">
          <w:rPr>
            <w:rStyle w:val="Hyperlink"/>
          </w:rPr>
          <w:t>https://indd.adobe.com/view/f4e5dd6b-9db8-480d-ac57-8eb9e297c1f5#</w:t>
        </w:r>
      </w:hyperlink>
    </w:p>
    <w:p w14:paraId="3AF2F618" w14:textId="58C55D03" w:rsidR="004665CD" w:rsidRDefault="00704D93" w:rsidP="00817973">
      <w:pPr>
        <w:spacing w:after="0" w:line="276" w:lineRule="auto"/>
        <w:rPr>
          <w:rStyle w:val="Hyperlink"/>
        </w:rPr>
      </w:pPr>
      <w:r w:rsidRPr="00993E8F">
        <w:t xml:space="preserve">und im </w:t>
      </w:r>
      <w:hyperlink r:id="rId52" w:history="1">
        <w:r w:rsidRPr="00993E8F">
          <w:rPr>
            <w:rStyle w:val="Hyperlink"/>
          </w:rPr>
          <w:t>https://wiki.oberlab.de/</w:t>
        </w:r>
      </w:hyperlink>
    </w:p>
    <w:p w14:paraId="268E2E95" w14:textId="66CD19F4" w:rsidR="008D3134" w:rsidRDefault="008D3134" w:rsidP="00817973">
      <w:pPr>
        <w:spacing w:after="0" w:line="276" w:lineRule="auto"/>
        <w:rPr>
          <w:rStyle w:val="Hyperlink"/>
        </w:rPr>
      </w:pPr>
    </w:p>
    <w:p w14:paraId="6569A325" w14:textId="7B8C52EF" w:rsidR="008D3134" w:rsidRPr="008D3134" w:rsidRDefault="008D3134" w:rsidP="00817973">
      <w:pPr>
        <w:spacing w:after="0" w:line="276" w:lineRule="auto"/>
        <w:rPr>
          <w:rStyle w:val="Hyperlink"/>
          <w:color w:val="auto"/>
          <w:u w:val="none"/>
        </w:rPr>
      </w:pPr>
      <w:r w:rsidRPr="008D3134">
        <w:rPr>
          <w:rStyle w:val="Hyperlink"/>
          <w:color w:val="auto"/>
          <w:u w:val="none"/>
        </w:rPr>
        <w:t>Materialparameter:</w:t>
      </w:r>
    </w:p>
    <w:p w14:paraId="390F1BD4" w14:textId="0CDE8969" w:rsidR="006C5226" w:rsidRDefault="001F3E6D" w:rsidP="00817973">
      <w:pPr>
        <w:spacing w:after="0" w:line="276" w:lineRule="auto"/>
        <w:rPr>
          <w:rStyle w:val="Hyperlink"/>
        </w:rPr>
      </w:pPr>
      <w:hyperlink r:id="rId53" w:history="1">
        <w:r w:rsidR="008D3134">
          <w:rPr>
            <w:rStyle w:val="Hyperlink"/>
          </w:rPr>
          <w:t>https://files.oberlab.de/index.php/apps/files/?dir=/Fachbereichsleitung/03_Cutter/02_Dokumentation&amp;fileid=6269</w:t>
        </w:r>
      </w:hyperlink>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
        <w:gridCol w:w="1446"/>
        <w:gridCol w:w="1794"/>
      </w:tblGrid>
      <w:tr w:rsidR="00040E7B" w14:paraId="665E8224" w14:textId="77777777" w:rsidTr="006C5226">
        <w:trPr>
          <w:trHeight w:val="565"/>
          <w:jc w:val="center"/>
        </w:trPr>
        <w:tc>
          <w:tcPr>
            <w:tcW w:w="914" w:type="dxa"/>
            <w:vAlign w:val="center"/>
          </w:tcPr>
          <w:p w14:paraId="3C4C15DA" w14:textId="2C97F882" w:rsidR="00040E7B" w:rsidRPr="00040E7B" w:rsidRDefault="00040E7B" w:rsidP="00AF60E6">
            <w:pPr>
              <w:spacing w:after="240" w:line="276" w:lineRule="auto"/>
              <w:rPr>
                <w:rStyle w:val="Hyperlink"/>
                <w:color w:val="auto"/>
                <w:u w:val="none"/>
              </w:rPr>
            </w:pPr>
            <w:r w:rsidRPr="00040E7B">
              <w:rPr>
                <w:rStyle w:val="Hyperlink"/>
                <w:color w:val="auto"/>
                <w:u w:val="none"/>
              </w:rPr>
              <w:t>Lizenz:</w:t>
            </w:r>
          </w:p>
        </w:tc>
        <w:tc>
          <w:tcPr>
            <w:tcW w:w="1446" w:type="dxa"/>
            <w:vAlign w:val="center"/>
          </w:tcPr>
          <w:p w14:paraId="4DEF2536" w14:textId="047DB4E0" w:rsidR="00040E7B" w:rsidRDefault="00040E7B" w:rsidP="00AF60E6">
            <w:pPr>
              <w:spacing w:after="240" w:line="276" w:lineRule="auto"/>
              <w:jc w:val="center"/>
              <w:rPr>
                <w:rStyle w:val="Hyperlink"/>
                <w:color w:val="auto"/>
              </w:rPr>
            </w:pPr>
            <w:r>
              <w:rPr>
                <w:noProof/>
                <w:lang w:eastAsia="de-DE"/>
              </w:rPr>
              <w:drawing>
                <wp:inline distT="0" distB="0" distL="0" distR="0" wp14:anchorId="5B7FC26A" wp14:editId="03FAAC63">
                  <wp:extent cx="773520" cy="272616"/>
                  <wp:effectExtent l="0" t="0" r="7620" b="0"/>
                  <wp:docPr id="59" name="Grafik 59"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ellbild anzeige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0204" cy="317264"/>
                          </a:xfrm>
                          <a:prstGeom prst="rect">
                            <a:avLst/>
                          </a:prstGeom>
                          <a:noFill/>
                          <a:ln>
                            <a:noFill/>
                          </a:ln>
                        </pic:spPr>
                      </pic:pic>
                    </a:graphicData>
                  </a:graphic>
                </wp:inline>
              </w:drawing>
            </w:r>
          </w:p>
        </w:tc>
        <w:tc>
          <w:tcPr>
            <w:tcW w:w="1794" w:type="dxa"/>
            <w:vAlign w:val="center"/>
          </w:tcPr>
          <w:p w14:paraId="6A735A5D" w14:textId="32249757" w:rsidR="00040E7B" w:rsidRPr="00040E7B" w:rsidRDefault="00040E7B" w:rsidP="00AF60E6">
            <w:pPr>
              <w:spacing w:after="240" w:line="276" w:lineRule="auto"/>
              <w:rPr>
                <w:rStyle w:val="Hyperlink"/>
                <w:color w:val="auto"/>
                <w:u w:val="none"/>
              </w:rPr>
            </w:pPr>
            <w:r w:rsidRPr="00040E7B">
              <w:rPr>
                <w:rStyle w:val="Hyperlink"/>
                <w:color w:val="auto"/>
                <w:u w:val="none"/>
              </w:rPr>
              <w:t>www.oberlab.de</w:t>
            </w:r>
          </w:p>
        </w:tc>
      </w:tr>
    </w:tbl>
    <w:p w14:paraId="15D7DAC0" w14:textId="1A81F934" w:rsidR="003F7978" w:rsidRPr="00993E8F" w:rsidRDefault="00040E7B" w:rsidP="00AF60E6">
      <w:pPr>
        <w:spacing w:after="240" w:line="276" w:lineRule="auto"/>
        <w:jc w:val="center"/>
      </w:pPr>
      <w:r>
        <w:t>--------------------</w:t>
      </w:r>
    </w:p>
    <w:sectPr w:rsidR="003F7978" w:rsidRPr="00993E8F" w:rsidSect="008241AB">
      <w:headerReference w:type="default" r:id="rId55"/>
      <w:footerReference w:type="default" r:id="rId56"/>
      <w:pgSz w:w="11906" w:h="16838" w:code="9"/>
      <w:pgMar w:top="2268" w:right="1983" w:bottom="1560" w:left="1418" w:header="851" w:footer="14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67994" w14:textId="77777777" w:rsidR="001F3E6D" w:rsidRDefault="001F3E6D" w:rsidP="009567AE">
      <w:pPr>
        <w:spacing w:after="0" w:line="240" w:lineRule="auto"/>
      </w:pPr>
      <w:r>
        <w:separator/>
      </w:r>
    </w:p>
  </w:endnote>
  <w:endnote w:type="continuationSeparator" w:id="0">
    <w:p w14:paraId="3DCCEDDB" w14:textId="77777777" w:rsidR="001F3E6D" w:rsidRDefault="001F3E6D" w:rsidP="0095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
      <w:gridCol w:w="516"/>
      <w:gridCol w:w="657"/>
      <w:gridCol w:w="2666"/>
      <w:gridCol w:w="5604"/>
    </w:tblGrid>
    <w:tr w:rsidR="001E0C1E" w14:paraId="369C30AC" w14:textId="77777777" w:rsidTr="00F9081E">
      <w:tc>
        <w:tcPr>
          <w:tcW w:w="617" w:type="dxa"/>
        </w:tcPr>
        <w:p w14:paraId="78CAECD3" w14:textId="77777777" w:rsidR="001E0C1E" w:rsidRPr="005410ED" w:rsidRDefault="001E0C1E" w:rsidP="004E3326">
          <w:pPr>
            <w:pStyle w:val="Fuzeile"/>
            <w:rPr>
              <w:sz w:val="12"/>
              <w:szCs w:val="12"/>
            </w:rPr>
          </w:pPr>
          <w:r>
            <w:rPr>
              <w:sz w:val="12"/>
              <w:szCs w:val="12"/>
            </w:rPr>
            <w:t>Erstellt:</w:t>
          </w:r>
        </w:p>
      </w:tc>
      <w:tc>
        <w:tcPr>
          <w:tcW w:w="516" w:type="dxa"/>
        </w:tcPr>
        <w:p w14:paraId="1BEC58FC" w14:textId="77777777" w:rsidR="001E0C1E" w:rsidRPr="005410ED" w:rsidRDefault="001E0C1E" w:rsidP="00F9081E">
          <w:pPr>
            <w:pStyle w:val="Fuzeile"/>
            <w:jc w:val="both"/>
            <w:rPr>
              <w:sz w:val="12"/>
              <w:szCs w:val="12"/>
            </w:rPr>
          </w:pPr>
          <w:r>
            <w:rPr>
              <w:sz w:val="12"/>
              <w:szCs w:val="12"/>
            </w:rPr>
            <w:t>KHF</w:t>
          </w:r>
        </w:p>
      </w:tc>
      <w:tc>
        <w:tcPr>
          <w:tcW w:w="657" w:type="dxa"/>
        </w:tcPr>
        <w:p w14:paraId="551E789D" w14:textId="77777777" w:rsidR="001E0C1E" w:rsidRPr="00F9081E" w:rsidRDefault="001E0C1E">
          <w:pPr>
            <w:pStyle w:val="Fuzeile"/>
            <w:rPr>
              <w:sz w:val="12"/>
              <w:szCs w:val="12"/>
            </w:rPr>
          </w:pPr>
          <w:r w:rsidRPr="00F9081E">
            <w:rPr>
              <w:sz w:val="12"/>
              <w:szCs w:val="12"/>
            </w:rPr>
            <w:t>Version:</w:t>
          </w:r>
        </w:p>
      </w:tc>
      <w:tc>
        <w:tcPr>
          <w:tcW w:w="2666" w:type="dxa"/>
        </w:tcPr>
        <w:p w14:paraId="0D05FA4D" w14:textId="74BE86AF" w:rsidR="001E0C1E" w:rsidRPr="00F9081E" w:rsidRDefault="001E0C1E" w:rsidP="007D5A26">
          <w:pPr>
            <w:pStyle w:val="Fuzeile"/>
            <w:rPr>
              <w:sz w:val="12"/>
              <w:szCs w:val="12"/>
            </w:rPr>
          </w:pPr>
          <w:r w:rsidRPr="00F9081E">
            <w:rPr>
              <w:sz w:val="12"/>
              <w:szCs w:val="12"/>
            </w:rPr>
            <w:t>V1.</w:t>
          </w:r>
          <w:r w:rsidR="007D5A26">
            <w:rPr>
              <w:sz w:val="12"/>
              <w:szCs w:val="12"/>
            </w:rPr>
            <w:t>8</w:t>
          </w:r>
        </w:p>
      </w:tc>
      <w:tc>
        <w:tcPr>
          <w:tcW w:w="5604" w:type="dxa"/>
        </w:tcPr>
        <w:p w14:paraId="39601897" w14:textId="59B4B1B8" w:rsidR="001E0C1E" w:rsidRPr="003F7978" w:rsidRDefault="001E0C1E" w:rsidP="008C220A">
          <w:pPr>
            <w:pStyle w:val="Fuzeile"/>
            <w:jc w:val="right"/>
          </w:pPr>
          <w:r w:rsidRPr="003F7978">
            <w:t xml:space="preserve">Seite </w:t>
          </w:r>
          <w:r w:rsidRPr="003F7978">
            <w:rPr>
              <w:bCs/>
            </w:rPr>
            <w:fldChar w:fldCharType="begin"/>
          </w:r>
          <w:r w:rsidRPr="003F7978">
            <w:rPr>
              <w:bCs/>
            </w:rPr>
            <w:instrText>PAGE  \* Arabic  \* MERGEFORMAT</w:instrText>
          </w:r>
          <w:r w:rsidRPr="003F7978">
            <w:rPr>
              <w:bCs/>
            </w:rPr>
            <w:fldChar w:fldCharType="separate"/>
          </w:r>
          <w:r w:rsidR="009A03E0">
            <w:rPr>
              <w:bCs/>
              <w:noProof/>
            </w:rPr>
            <w:t>21</w:t>
          </w:r>
          <w:r w:rsidRPr="003F7978">
            <w:rPr>
              <w:bCs/>
            </w:rPr>
            <w:fldChar w:fldCharType="end"/>
          </w:r>
          <w:r w:rsidRPr="003F7978">
            <w:t xml:space="preserve"> von </w:t>
          </w:r>
          <w:r w:rsidRPr="003F7978">
            <w:rPr>
              <w:bCs/>
            </w:rPr>
            <w:fldChar w:fldCharType="begin"/>
          </w:r>
          <w:r w:rsidRPr="003F7978">
            <w:rPr>
              <w:bCs/>
            </w:rPr>
            <w:instrText>NUMPAGES  \* Arabic  \* MERGEFORMAT</w:instrText>
          </w:r>
          <w:r w:rsidRPr="003F7978">
            <w:rPr>
              <w:bCs/>
            </w:rPr>
            <w:fldChar w:fldCharType="separate"/>
          </w:r>
          <w:r w:rsidR="009A03E0">
            <w:rPr>
              <w:bCs/>
              <w:noProof/>
            </w:rPr>
            <w:t>37</w:t>
          </w:r>
          <w:r w:rsidRPr="003F7978">
            <w:rPr>
              <w:bCs/>
            </w:rPr>
            <w:fldChar w:fldCharType="end"/>
          </w:r>
        </w:p>
      </w:tc>
    </w:tr>
    <w:tr w:rsidR="001E0C1E" w14:paraId="367ED39A" w14:textId="77777777" w:rsidTr="00F9081E">
      <w:tc>
        <w:tcPr>
          <w:tcW w:w="4456" w:type="dxa"/>
          <w:gridSpan w:val="4"/>
        </w:tcPr>
        <w:p w14:paraId="21040BD4" w14:textId="332F3DC3" w:rsidR="001E0C1E" w:rsidRDefault="001E0C1E">
          <w:pPr>
            <w:pStyle w:val="Fuzeile"/>
          </w:pPr>
          <w:r w:rsidRPr="00D56E0F">
            <w:rPr>
              <w:sz w:val="12"/>
              <w:szCs w:val="12"/>
            </w:rPr>
            <w:fldChar w:fldCharType="begin"/>
          </w:r>
          <w:r w:rsidRPr="00D56E0F">
            <w:rPr>
              <w:sz w:val="12"/>
              <w:szCs w:val="12"/>
            </w:rPr>
            <w:instrText xml:space="preserve"> FILENAME \p \* MERGEFORMAT </w:instrText>
          </w:r>
          <w:r w:rsidRPr="00D56E0F">
            <w:rPr>
              <w:sz w:val="12"/>
              <w:szCs w:val="12"/>
            </w:rPr>
            <w:fldChar w:fldCharType="separate"/>
          </w:r>
          <w:r w:rsidR="009A03E0">
            <w:rPr>
              <w:noProof/>
              <w:sz w:val="12"/>
              <w:szCs w:val="12"/>
            </w:rPr>
            <w:t>D:\Oberlab\Nutzungsberechtigung\Nutzungsberechtigung Lasercutter V1_8.docx</w:t>
          </w:r>
          <w:r w:rsidRPr="00D56E0F">
            <w:rPr>
              <w:noProof/>
              <w:sz w:val="12"/>
              <w:szCs w:val="12"/>
            </w:rPr>
            <w:fldChar w:fldCharType="end"/>
          </w:r>
          <w:r w:rsidRPr="00D56E0F">
            <w:rPr>
              <w:sz w:val="12"/>
              <w:szCs w:val="12"/>
            </w:rPr>
            <w:t xml:space="preserve"> </w:t>
          </w:r>
        </w:p>
      </w:tc>
      <w:tc>
        <w:tcPr>
          <w:tcW w:w="5604" w:type="dxa"/>
        </w:tcPr>
        <w:p w14:paraId="33469996" w14:textId="77777777" w:rsidR="001E0C1E" w:rsidRDefault="001E0C1E">
          <w:pPr>
            <w:pStyle w:val="Fuzeile"/>
          </w:pPr>
        </w:p>
      </w:tc>
    </w:tr>
  </w:tbl>
  <w:p w14:paraId="3A88990E" w14:textId="77777777" w:rsidR="001E0C1E" w:rsidRDefault="001E0C1E" w:rsidP="008241AB">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BCB9C" w14:textId="77777777" w:rsidR="001F3E6D" w:rsidRDefault="001F3E6D" w:rsidP="009567AE">
      <w:pPr>
        <w:spacing w:after="0" w:line="240" w:lineRule="auto"/>
      </w:pPr>
      <w:r>
        <w:separator/>
      </w:r>
    </w:p>
  </w:footnote>
  <w:footnote w:type="continuationSeparator" w:id="0">
    <w:p w14:paraId="65168CFD" w14:textId="77777777" w:rsidR="001F3E6D" w:rsidRDefault="001F3E6D" w:rsidP="0095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528"/>
      <w:gridCol w:w="2836"/>
    </w:tblGrid>
    <w:tr w:rsidR="001E0C1E" w14:paraId="4F045502" w14:textId="77777777" w:rsidTr="008C220A">
      <w:tc>
        <w:tcPr>
          <w:tcW w:w="1701" w:type="dxa"/>
        </w:tcPr>
        <w:p w14:paraId="14DFA346" w14:textId="77777777" w:rsidR="001E0C1E" w:rsidRPr="008C220A" w:rsidRDefault="001E0C1E">
          <w:pPr>
            <w:pStyle w:val="Kopfzeile"/>
            <w:rPr>
              <w:b/>
              <w:sz w:val="24"/>
              <w:szCs w:val="24"/>
            </w:rPr>
          </w:pPr>
        </w:p>
      </w:tc>
      <w:tc>
        <w:tcPr>
          <w:tcW w:w="5528" w:type="dxa"/>
        </w:tcPr>
        <w:p w14:paraId="62877E88" w14:textId="77777777" w:rsidR="001E0C1E" w:rsidRPr="008C220A" w:rsidRDefault="001E0C1E" w:rsidP="00776BF4">
          <w:pPr>
            <w:pStyle w:val="Kopfzeile"/>
            <w:jc w:val="center"/>
            <w:rPr>
              <w:b/>
              <w:sz w:val="24"/>
              <w:szCs w:val="24"/>
            </w:rPr>
          </w:pPr>
          <w:r>
            <w:rPr>
              <w:b/>
              <w:sz w:val="24"/>
              <w:szCs w:val="24"/>
            </w:rPr>
            <w:t>Nutzungsberechtigung Lasercutter</w:t>
          </w:r>
        </w:p>
      </w:tc>
      <w:tc>
        <w:tcPr>
          <w:tcW w:w="2836" w:type="dxa"/>
        </w:tcPr>
        <w:p w14:paraId="030E19E7" w14:textId="77777777" w:rsidR="001E0C1E" w:rsidRPr="00F3148F" w:rsidRDefault="001E0C1E" w:rsidP="008C220A">
          <w:pPr>
            <w:pStyle w:val="Kopfzeile"/>
            <w:jc w:val="right"/>
          </w:pPr>
          <w:r>
            <w:rPr>
              <w:noProof/>
              <w:lang w:eastAsia="de-DE"/>
            </w:rPr>
            <w:drawing>
              <wp:inline distT="0" distB="0" distL="0" distR="0" wp14:anchorId="78BE0715" wp14:editId="2D2299D4">
                <wp:extent cx="1218346" cy="448388"/>
                <wp:effectExtent l="0" t="0" r="127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ERLAB_Logo_solo_sw-dark_RGB_72dpi.png"/>
                        <pic:cNvPicPr/>
                      </pic:nvPicPr>
                      <pic:blipFill>
                        <a:blip r:embed="rId1">
                          <a:extLst>
                            <a:ext uri="{28A0092B-C50C-407E-A947-70E740481C1C}">
                              <a14:useLocalDpi xmlns:a14="http://schemas.microsoft.com/office/drawing/2010/main" val="0"/>
                            </a:ext>
                          </a:extLst>
                        </a:blip>
                        <a:stretch>
                          <a:fillRect/>
                        </a:stretch>
                      </pic:blipFill>
                      <pic:spPr>
                        <a:xfrm>
                          <a:off x="0" y="0"/>
                          <a:ext cx="1367211" cy="503175"/>
                        </a:xfrm>
                        <a:prstGeom prst="rect">
                          <a:avLst/>
                        </a:prstGeom>
                      </pic:spPr>
                    </pic:pic>
                  </a:graphicData>
                </a:graphic>
              </wp:inline>
            </w:drawing>
          </w:r>
        </w:p>
      </w:tc>
    </w:tr>
  </w:tbl>
  <w:p w14:paraId="743E205E" w14:textId="77777777" w:rsidR="001E0C1E" w:rsidRDefault="001E0C1E" w:rsidP="008C220A">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F3A5D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E07F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6B255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4D8198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429AA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3E0C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1DA4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4242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7689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9C0CD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A6CBF"/>
    <w:multiLevelType w:val="hybridMultilevel"/>
    <w:tmpl w:val="790AF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CF31CE"/>
    <w:multiLevelType w:val="hybridMultilevel"/>
    <w:tmpl w:val="E4C60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987436"/>
    <w:multiLevelType w:val="hybridMultilevel"/>
    <w:tmpl w:val="2FFADA82"/>
    <w:lvl w:ilvl="0" w:tplc="2814DAB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A34272"/>
    <w:multiLevelType w:val="hybridMultilevel"/>
    <w:tmpl w:val="AEF681B6"/>
    <w:lvl w:ilvl="0" w:tplc="4E94EE5A">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D506FB"/>
    <w:multiLevelType w:val="hybridMultilevel"/>
    <w:tmpl w:val="BC1C0072"/>
    <w:lvl w:ilvl="0" w:tplc="DE1A3A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D20198"/>
    <w:multiLevelType w:val="hybridMultilevel"/>
    <w:tmpl w:val="A5E619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A9974AF"/>
    <w:multiLevelType w:val="hybridMultilevel"/>
    <w:tmpl w:val="7AD6D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DF6673"/>
    <w:multiLevelType w:val="hybridMultilevel"/>
    <w:tmpl w:val="F710A4C2"/>
    <w:lvl w:ilvl="0" w:tplc="515A4658">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4"/>
  </w:num>
  <w:num w:numId="4">
    <w:abstractNumId w:val="16"/>
  </w:num>
  <w:num w:numId="5">
    <w:abstractNumId w:val="15"/>
  </w:num>
  <w:num w:numId="6">
    <w:abstractNumId w:val="10"/>
  </w:num>
  <w:num w:numId="7">
    <w:abstractNumId w:val="17"/>
  </w:num>
  <w:num w:numId="8">
    <w:abstractNumId w:val="1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465"/>
    <w:rsid w:val="00007274"/>
    <w:rsid w:val="000113CC"/>
    <w:rsid w:val="00013BB1"/>
    <w:rsid w:val="000211F7"/>
    <w:rsid w:val="000304A9"/>
    <w:rsid w:val="000314D1"/>
    <w:rsid w:val="000331C0"/>
    <w:rsid w:val="000342DD"/>
    <w:rsid w:val="00040E7B"/>
    <w:rsid w:val="0004506B"/>
    <w:rsid w:val="00052867"/>
    <w:rsid w:val="000528D4"/>
    <w:rsid w:val="0005508A"/>
    <w:rsid w:val="0006190F"/>
    <w:rsid w:val="00063CDD"/>
    <w:rsid w:val="00063F90"/>
    <w:rsid w:val="000647FE"/>
    <w:rsid w:val="00066E03"/>
    <w:rsid w:val="0007107A"/>
    <w:rsid w:val="0007242D"/>
    <w:rsid w:val="00072FA8"/>
    <w:rsid w:val="0007667D"/>
    <w:rsid w:val="00076690"/>
    <w:rsid w:val="00076697"/>
    <w:rsid w:val="00081917"/>
    <w:rsid w:val="00081C69"/>
    <w:rsid w:val="000843A2"/>
    <w:rsid w:val="0008666B"/>
    <w:rsid w:val="000879D0"/>
    <w:rsid w:val="000A1041"/>
    <w:rsid w:val="000A2A06"/>
    <w:rsid w:val="000A2AE0"/>
    <w:rsid w:val="000A71EC"/>
    <w:rsid w:val="000B7E7D"/>
    <w:rsid w:val="000C0524"/>
    <w:rsid w:val="000C1AF5"/>
    <w:rsid w:val="000C25BB"/>
    <w:rsid w:val="000D584D"/>
    <w:rsid w:val="000D670C"/>
    <w:rsid w:val="000D70D3"/>
    <w:rsid w:val="000E71E9"/>
    <w:rsid w:val="000F1699"/>
    <w:rsid w:val="000F4227"/>
    <w:rsid w:val="0010112D"/>
    <w:rsid w:val="00105E0A"/>
    <w:rsid w:val="00107F7E"/>
    <w:rsid w:val="00110E08"/>
    <w:rsid w:val="0011127B"/>
    <w:rsid w:val="001128EF"/>
    <w:rsid w:val="00117690"/>
    <w:rsid w:val="00121615"/>
    <w:rsid w:val="001223B2"/>
    <w:rsid w:val="00125FA6"/>
    <w:rsid w:val="001330CF"/>
    <w:rsid w:val="00137016"/>
    <w:rsid w:val="00141B0C"/>
    <w:rsid w:val="00141F19"/>
    <w:rsid w:val="00143A61"/>
    <w:rsid w:val="00143C36"/>
    <w:rsid w:val="001561CF"/>
    <w:rsid w:val="00157F93"/>
    <w:rsid w:val="0016089F"/>
    <w:rsid w:val="00160BD1"/>
    <w:rsid w:val="00171C07"/>
    <w:rsid w:val="00182C40"/>
    <w:rsid w:val="00184228"/>
    <w:rsid w:val="00184E90"/>
    <w:rsid w:val="00186933"/>
    <w:rsid w:val="001A12BA"/>
    <w:rsid w:val="001A166A"/>
    <w:rsid w:val="001A25A9"/>
    <w:rsid w:val="001A643A"/>
    <w:rsid w:val="001B1DFC"/>
    <w:rsid w:val="001C1E54"/>
    <w:rsid w:val="001D00B3"/>
    <w:rsid w:val="001D0977"/>
    <w:rsid w:val="001D2616"/>
    <w:rsid w:val="001D3856"/>
    <w:rsid w:val="001D3C17"/>
    <w:rsid w:val="001D5A37"/>
    <w:rsid w:val="001D7E97"/>
    <w:rsid w:val="001E0BF4"/>
    <w:rsid w:val="001E0C1E"/>
    <w:rsid w:val="001E3BC7"/>
    <w:rsid w:val="001E6E3F"/>
    <w:rsid w:val="001F3E6D"/>
    <w:rsid w:val="001F5089"/>
    <w:rsid w:val="00200A4F"/>
    <w:rsid w:val="0020522C"/>
    <w:rsid w:val="00206B86"/>
    <w:rsid w:val="002126B8"/>
    <w:rsid w:val="00212AC9"/>
    <w:rsid w:val="002142B0"/>
    <w:rsid w:val="00223076"/>
    <w:rsid w:val="00223B3E"/>
    <w:rsid w:val="00223BD6"/>
    <w:rsid w:val="00223CF0"/>
    <w:rsid w:val="0022444E"/>
    <w:rsid w:val="00235101"/>
    <w:rsid w:val="00237EDA"/>
    <w:rsid w:val="002411C8"/>
    <w:rsid w:val="002416C4"/>
    <w:rsid w:val="0025431B"/>
    <w:rsid w:val="00256ACD"/>
    <w:rsid w:val="00260695"/>
    <w:rsid w:val="00264B09"/>
    <w:rsid w:val="00265581"/>
    <w:rsid w:val="002658A3"/>
    <w:rsid w:val="0026789B"/>
    <w:rsid w:val="002740C1"/>
    <w:rsid w:val="00276FBF"/>
    <w:rsid w:val="002775F5"/>
    <w:rsid w:val="00281C2B"/>
    <w:rsid w:val="00282B60"/>
    <w:rsid w:val="0028533B"/>
    <w:rsid w:val="0028576D"/>
    <w:rsid w:val="00287CBF"/>
    <w:rsid w:val="00297319"/>
    <w:rsid w:val="002A395F"/>
    <w:rsid w:val="002A7E73"/>
    <w:rsid w:val="002B0E6A"/>
    <w:rsid w:val="002B3E6F"/>
    <w:rsid w:val="002B546E"/>
    <w:rsid w:val="002B573A"/>
    <w:rsid w:val="002C6CAD"/>
    <w:rsid w:val="002D4304"/>
    <w:rsid w:val="002D5C55"/>
    <w:rsid w:val="002E0044"/>
    <w:rsid w:val="002E659B"/>
    <w:rsid w:val="002E6B15"/>
    <w:rsid w:val="002F3137"/>
    <w:rsid w:val="002F3F5A"/>
    <w:rsid w:val="002F5B74"/>
    <w:rsid w:val="002F7135"/>
    <w:rsid w:val="003022E2"/>
    <w:rsid w:val="00303996"/>
    <w:rsid w:val="00303EA4"/>
    <w:rsid w:val="00303F29"/>
    <w:rsid w:val="00305BFE"/>
    <w:rsid w:val="003121B9"/>
    <w:rsid w:val="003122B8"/>
    <w:rsid w:val="003166A6"/>
    <w:rsid w:val="003218D7"/>
    <w:rsid w:val="003256DC"/>
    <w:rsid w:val="00325A2A"/>
    <w:rsid w:val="00332CDF"/>
    <w:rsid w:val="00332D85"/>
    <w:rsid w:val="00333141"/>
    <w:rsid w:val="0033631C"/>
    <w:rsid w:val="00337EAE"/>
    <w:rsid w:val="00341E1E"/>
    <w:rsid w:val="00344FD4"/>
    <w:rsid w:val="00351C0F"/>
    <w:rsid w:val="003554D0"/>
    <w:rsid w:val="003616E2"/>
    <w:rsid w:val="0036341A"/>
    <w:rsid w:val="00367E8C"/>
    <w:rsid w:val="003701D9"/>
    <w:rsid w:val="00371E49"/>
    <w:rsid w:val="00372544"/>
    <w:rsid w:val="0037311D"/>
    <w:rsid w:val="00380B00"/>
    <w:rsid w:val="00382854"/>
    <w:rsid w:val="0038579F"/>
    <w:rsid w:val="0038614C"/>
    <w:rsid w:val="003909AE"/>
    <w:rsid w:val="003A3C30"/>
    <w:rsid w:val="003A658E"/>
    <w:rsid w:val="003B0865"/>
    <w:rsid w:val="003C1C82"/>
    <w:rsid w:val="003D43AA"/>
    <w:rsid w:val="003E1EB7"/>
    <w:rsid w:val="003E3754"/>
    <w:rsid w:val="003E6BE9"/>
    <w:rsid w:val="003F2E6E"/>
    <w:rsid w:val="003F7978"/>
    <w:rsid w:val="004012C6"/>
    <w:rsid w:val="00401960"/>
    <w:rsid w:val="0040280C"/>
    <w:rsid w:val="00407942"/>
    <w:rsid w:val="004156F2"/>
    <w:rsid w:val="00421459"/>
    <w:rsid w:val="00423AC2"/>
    <w:rsid w:val="00436171"/>
    <w:rsid w:val="004374B0"/>
    <w:rsid w:val="004402CE"/>
    <w:rsid w:val="004417A4"/>
    <w:rsid w:val="0044424B"/>
    <w:rsid w:val="00444BE8"/>
    <w:rsid w:val="004471FB"/>
    <w:rsid w:val="00451332"/>
    <w:rsid w:val="004524AC"/>
    <w:rsid w:val="004665CD"/>
    <w:rsid w:val="00473CFA"/>
    <w:rsid w:val="00473FFB"/>
    <w:rsid w:val="004741E8"/>
    <w:rsid w:val="0048047F"/>
    <w:rsid w:val="004805CC"/>
    <w:rsid w:val="004808BC"/>
    <w:rsid w:val="0048674F"/>
    <w:rsid w:val="004909FF"/>
    <w:rsid w:val="004947A8"/>
    <w:rsid w:val="00496161"/>
    <w:rsid w:val="00497B21"/>
    <w:rsid w:val="004B459C"/>
    <w:rsid w:val="004C2961"/>
    <w:rsid w:val="004C4CE5"/>
    <w:rsid w:val="004D0635"/>
    <w:rsid w:val="004D1B33"/>
    <w:rsid w:val="004E3326"/>
    <w:rsid w:val="004E3F66"/>
    <w:rsid w:val="004E5BB6"/>
    <w:rsid w:val="004F65BE"/>
    <w:rsid w:val="004F7794"/>
    <w:rsid w:val="00500535"/>
    <w:rsid w:val="00503989"/>
    <w:rsid w:val="00505712"/>
    <w:rsid w:val="005060B5"/>
    <w:rsid w:val="0051191A"/>
    <w:rsid w:val="00512146"/>
    <w:rsid w:val="00523F53"/>
    <w:rsid w:val="0052502D"/>
    <w:rsid w:val="0052661F"/>
    <w:rsid w:val="0052692F"/>
    <w:rsid w:val="005300F7"/>
    <w:rsid w:val="0053119D"/>
    <w:rsid w:val="00532994"/>
    <w:rsid w:val="0053607C"/>
    <w:rsid w:val="005410ED"/>
    <w:rsid w:val="005420DA"/>
    <w:rsid w:val="00551788"/>
    <w:rsid w:val="00553A2B"/>
    <w:rsid w:val="00561F85"/>
    <w:rsid w:val="00564C72"/>
    <w:rsid w:val="0056600F"/>
    <w:rsid w:val="00570E15"/>
    <w:rsid w:val="005818B8"/>
    <w:rsid w:val="00583886"/>
    <w:rsid w:val="00590299"/>
    <w:rsid w:val="00590A09"/>
    <w:rsid w:val="00592167"/>
    <w:rsid w:val="005924E2"/>
    <w:rsid w:val="0059334C"/>
    <w:rsid w:val="00593DB8"/>
    <w:rsid w:val="005947C3"/>
    <w:rsid w:val="00594A64"/>
    <w:rsid w:val="005953BC"/>
    <w:rsid w:val="005978EC"/>
    <w:rsid w:val="005A7689"/>
    <w:rsid w:val="005A7C58"/>
    <w:rsid w:val="005B3EF2"/>
    <w:rsid w:val="005B497A"/>
    <w:rsid w:val="005B544D"/>
    <w:rsid w:val="005C69A2"/>
    <w:rsid w:val="005D1155"/>
    <w:rsid w:val="005D1C1D"/>
    <w:rsid w:val="005E203E"/>
    <w:rsid w:val="005E27FD"/>
    <w:rsid w:val="005E5AE3"/>
    <w:rsid w:val="005E6466"/>
    <w:rsid w:val="005E6E10"/>
    <w:rsid w:val="005E7301"/>
    <w:rsid w:val="005F1C39"/>
    <w:rsid w:val="005F31E2"/>
    <w:rsid w:val="005F3A3F"/>
    <w:rsid w:val="005F5628"/>
    <w:rsid w:val="006002DC"/>
    <w:rsid w:val="006156E2"/>
    <w:rsid w:val="00630E06"/>
    <w:rsid w:val="00633B32"/>
    <w:rsid w:val="00640342"/>
    <w:rsid w:val="00641EE5"/>
    <w:rsid w:val="00650345"/>
    <w:rsid w:val="006511EE"/>
    <w:rsid w:val="00651349"/>
    <w:rsid w:val="006558F0"/>
    <w:rsid w:val="00657242"/>
    <w:rsid w:val="00657B28"/>
    <w:rsid w:val="00662669"/>
    <w:rsid w:val="00665574"/>
    <w:rsid w:val="0066725E"/>
    <w:rsid w:val="0067222B"/>
    <w:rsid w:val="006729A1"/>
    <w:rsid w:val="00675553"/>
    <w:rsid w:val="00680198"/>
    <w:rsid w:val="00686D9A"/>
    <w:rsid w:val="00686EB2"/>
    <w:rsid w:val="006924FA"/>
    <w:rsid w:val="006948E9"/>
    <w:rsid w:val="00696BA7"/>
    <w:rsid w:val="006A3DCE"/>
    <w:rsid w:val="006A5D36"/>
    <w:rsid w:val="006B61C3"/>
    <w:rsid w:val="006C0042"/>
    <w:rsid w:val="006C5226"/>
    <w:rsid w:val="006D4420"/>
    <w:rsid w:val="006E0408"/>
    <w:rsid w:val="006E1050"/>
    <w:rsid w:val="006E17AB"/>
    <w:rsid w:val="006F44E4"/>
    <w:rsid w:val="006F69C1"/>
    <w:rsid w:val="007039F6"/>
    <w:rsid w:val="0070489F"/>
    <w:rsid w:val="00704D93"/>
    <w:rsid w:val="00711241"/>
    <w:rsid w:val="00716F08"/>
    <w:rsid w:val="0072513E"/>
    <w:rsid w:val="00725A20"/>
    <w:rsid w:val="00725AB7"/>
    <w:rsid w:val="00726F8E"/>
    <w:rsid w:val="007301F5"/>
    <w:rsid w:val="00731351"/>
    <w:rsid w:val="00735935"/>
    <w:rsid w:val="0074328B"/>
    <w:rsid w:val="0074710E"/>
    <w:rsid w:val="00747152"/>
    <w:rsid w:val="00755626"/>
    <w:rsid w:val="0076277A"/>
    <w:rsid w:val="00767FE6"/>
    <w:rsid w:val="00776BF4"/>
    <w:rsid w:val="00781B3F"/>
    <w:rsid w:val="007844F2"/>
    <w:rsid w:val="007903CC"/>
    <w:rsid w:val="007914B7"/>
    <w:rsid w:val="007930B0"/>
    <w:rsid w:val="00793CA7"/>
    <w:rsid w:val="0079650A"/>
    <w:rsid w:val="007966BE"/>
    <w:rsid w:val="00797A97"/>
    <w:rsid w:val="007A0915"/>
    <w:rsid w:val="007A1851"/>
    <w:rsid w:val="007A7D5D"/>
    <w:rsid w:val="007B0BD3"/>
    <w:rsid w:val="007B15CD"/>
    <w:rsid w:val="007B72DF"/>
    <w:rsid w:val="007B7F53"/>
    <w:rsid w:val="007C05B7"/>
    <w:rsid w:val="007C15B3"/>
    <w:rsid w:val="007C368A"/>
    <w:rsid w:val="007C4A9C"/>
    <w:rsid w:val="007D041A"/>
    <w:rsid w:val="007D3BA4"/>
    <w:rsid w:val="007D5A26"/>
    <w:rsid w:val="007E2263"/>
    <w:rsid w:val="007E27B0"/>
    <w:rsid w:val="007E2E7C"/>
    <w:rsid w:val="007E3454"/>
    <w:rsid w:val="007E37A4"/>
    <w:rsid w:val="007F0F9B"/>
    <w:rsid w:val="007F2B7D"/>
    <w:rsid w:val="00802668"/>
    <w:rsid w:val="00805BA7"/>
    <w:rsid w:val="008100C5"/>
    <w:rsid w:val="00815297"/>
    <w:rsid w:val="00817279"/>
    <w:rsid w:val="00817973"/>
    <w:rsid w:val="008215B2"/>
    <w:rsid w:val="008241AB"/>
    <w:rsid w:val="008265C5"/>
    <w:rsid w:val="00826667"/>
    <w:rsid w:val="00844C58"/>
    <w:rsid w:val="008468E8"/>
    <w:rsid w:val="00847984"/>
    <w:rsid w:val="00850098"/>
    <w:rsid w:val="0085174C"/>
    <w:rsid w:val="00851832"/>
    <w:rsid w:val="0086459B"/>
    <w:rsid w:val="008649B8"/>
    <w:rsid w:val="00864AFD"/>
    <w:rsid w:val="008765B9"/>
    <w:rsid w:val="0087725F"/>
    <w:rsid w:val="008801ED"/>
    <w:rsid w:val="0088279F"/>
    <w:rsid w:val="008838B2"/>
    <w:rsid w:val="008845D8"/>
    <w:rsid w:val="008955BE"/>
    <w:rsid w:val="008A388E"/>
    <w:rsid w:val="008B0B94"/>
    <w:rsid w:val="008C220A"/>
    <w:rsid w:val="008C4411"/>
    <w:rsid w:val="008D0F9F"/>
    <w:rsid w:val="008D1CD9"/>
    <w:rsid w:val="008D2E8E"/>
    <w:rsid w:val="008D3134"/>
    <w:rsid w:val="008D7878"/>
    <w:rsid w:val="008E02FE"/>
    <w:rsid w:val="008E07E7"/>
    <w:rsid w:val="008E4284"/>
    <w:rsid w:val="008F3D22"/>
    <w:rsid w:val="009024A9"/>
    <w:rsid w:val="009120B7"/>
    <w:rsid w:val="009123DC"/>
    <w:rsid w:val="0091292F"/>
    <w:rsid w:val="00917C8B"/>
    <w:rsid w:val="00926D3D"/>
    <w:rsid w:val="009358BC"/>
    <w:rsid w:val="00943840"/>
    <w:rsid w:val="00943CA8"/>
    <w:rsid w:val="00944EAB"/>
    <w:rsid w:val="009503DA"/>
    <w:rsid w:val="0095139E"/>
    <w:rsid w:val="0095161D"/>
    <w:rsid w:val="009567AE"/>
    <w:rsid w:val="00960D53"/>
    <w:rsid w:val="00962DEC"/>
    <w:rsid w:val="009655E7"/>
    <w:rsid w:val="00967DB4"/>
    <w:rsid w:val="00972C6D"/>
    <w:rsid w:val="0097337D"/>
    <w:rsid w:val="00977CBC"/>
    <w:rsid w:val="00982933"/>
    <w:rsid w:val="0098407F"/>
    <w:rsid w:val="009855DD"/>
    <w:rsid w:val="00987261"/>
    <w:rsid w:val="00993E8F"/>
    <w:rsid w:val="009A03E0"/>
    <w:rsid w:val="009A19ED"/>
    <w:rsid w:val="009B16A8"/>
    <w:rsid w:val="009C26A7"/>
    <w:rsid w:val="009C33CE"/>
    <w:rsid w:val="009C342B"/>
    <w:rsid w:val="009C56A1"/>
    <w:rsid w:val="009D0D8D"/>
    <w:rsid w:val="009D1471"/>
    <w:rsid w:val="009D1497"/>
    <w:rsid w:val="009D3FF9"/>
    <w:rsid w:val="009D48F1"/>
    <w:rsid w:val="009D75CB"/>
    <w:rsid w:val="009F17D3"/>
    <w:rsid w:val="009F46E2"/>
    <w:rsid w:val="009F4EF5"/>
    <w:rsid w:val="009F58CE"/>
    <w:rsid w:val="00A03169"/>
    <w:rsid w:val="00A071FD"/>
    <w:rsid w:val="00A13A96"/>
    <w:rsid w:val="00A2147B"/>
    <w:rsid w:val="00A24197"/>
    <w:rsid w:val="00A27E2A"/>
    <w:rsid w:val="00A3262C"/>
    <w:rsid w:val="00A431CF"/>
    <w:rsid w:val="00A44B7D"/>
    <w:rsid w:val="00A45CE4"/>
    <w:rsid w:val="00A51EA6"/>
    <w:rsid w:val="00A531AA"/>
    <w:rsid w:val="00A55B96"/>
    <w:rsid w:val="00A55DB3"/>
    <w:rsid w:val="00A70B9C"/>
    <w:rsid w:val="00A73555"/>
    <w:rsid w:val="00A871E5"/>
    <w:rsid w:val="00A93225"/>
    <w:rsid w:val="00A93569"/>
    <w:rsid w:val="00A93AD0"/>
    <w:rsid w:val="00AA3ED5"/>
    <w:rsid w:val="00AA57F6"/>
    <w:rsid w:val="00AA644B"/>
    <w:rsid w:val="00AA7909"/>
    <w:rsid w:val="00AA7C5E"/>
    <w:rsid w:val="00AB0772"/>
    <w:rsid w:val="00AB342D"/>
    <w:rsid w:val="00AB60B4"/>
    <w:rsid w:val="00AB6E1B"/>
    <w:rsid w:val="00AC05B6"/>
    <w:rsid w:val="00AC4FC8"/>
    <w:rsid w:val="00AC6D5F"/>
    <w:rsid w:val="00AD116F"/>
    <w:rsid w:val="00AD15A3"/>
    <w:rsid w:val="00AD6367"/>
    <w:rsid w:val="00AD6E2C"/>
    <w:rsid w:val="00AE0061"/>
    <w:rsid w:val="00AE2506"/>
    <w:rsid w:val="00AE467E"/>
    <w:rsid w:val="00AE48E2"/>
    <w:rsid w:val="00AE7D26"/>
    <w:rsid w:val="00AF1502"/>
    <w:rsid w:val="00AF1745"/>
    <w:rsid w:val="00AF3595"/>
    <w:rsid w:val="00AF5057"/>
    <w:rsid w:val="00AF60E6"/>
    <w:rsid w:val="00AF6839"/>
    <w:rsid w:val="00AF73C2"/>
    <w:rsid w:val="00AF7C86"/>
    <w:rsid w:val="00B04198"/>
    <w:rsid w:val="00B050F5"/>
    <w:rsid w:val="00B07B96"/>
    <w:rsid w:val="00B07D34"/>
    <w:rsid w:val="00B12334"/>
    <w:rsid w:val="00B14B2D"/>
    <w:rsid w:val="00B2168D"/>
    <w:rsid w:val="00B219D6"/>
    <w:rsid w:val="00B30A05"/>
    <w:rsid w:val="00B35263"/>
    <w:rsid w:val="00B36F4A"/>
    <w:rsid w:val="00B45BF5"/>
    <w:rsid w:val="00B5268E"/>
    <w:rsid w:val="00B5376E"/>
    <w:rsid w:val="00B53CFD"/>
    <w:rsid w:val="00B54A80"/>
    <w:rsid w:val="00B55FC4"/>
    <w:rsid w:val="00B57568"/>
    <w:rsid w:val="00B6119E"/>
    <w:rsid w:val="00B741B0"/>
    <w:rsid w:val="00B74780"/>
    <w:rsid w:val="00B767C7"/>
    <w:rsid w:val="00B82311"/>
    <w:rsid w:val="00B82A8B"/>
    <w:rsid w:val="00B83C72"/>
    <w:rsid w:val="00B84D5A"/>
    <w:rsid w:val="00B86A9B"/>
    <w:rsid w:val="00B86BF1"/>
    <w:rsid w:val="00B90075"/>
    <w:rsid w:val="00B90C30"/>
    <w:rsid w:val="00B90E29"/>
    <w:rsid w:val="00B94984"/>
    <w:rsid w:val="00BA53A2"/>
    <w:rsid w:val="00BB162D"/>
    <w:rsid w:val="00BB38E0"/>
    <w:rsid w:val="00BC0649"/>
    <w:rsid w:val="00BC2E5D"/>
    <w:rsid w:val="00BC4C70"/>
    <w:rsid w:val="00BC7CD8"/>
    <w:rsid w:val="00BD2FE2"/>
    <w:rsid w:val="00BD7041"/>
    <w:rsid w:val="00BE0246"/>
    <w:rsid w:val="00BE1FD5"/>
    <w:rsid w:val="00BE2D32"/>
    <w:rsid w:val="00BE7B53"/>
    <w:rsid w:val="00BF171A"/>
    <w:rsid w:val="00BF23A8"/>
    <w:rsid w:val="00BF40C6"/>
    <w:rsid w:val="00C022C0"/>
    <w:rsid w:val="00C02D36"/>
    <w:rsid w:val="00C03082"/>
    <w:rsid w:val="00C03EF7"/>
    <w:rsid w:val="00C07908"/>
    <w:rsid w:val="00C123EE"/>
    <w:rsid w:val="00C13902"/>
    <w:rsid w:val="00C22A7D"/>
    <w:rsid w:val="00C270A3"/>
    <w:rsid w:val="00C277FC"/>
    <w:rsid w:val="00C35538"/>
    <w:rsid w:val="00C416DC"/>
    <w:rsid w:val="00C441D7"/>
    <w:rsid w:val="00C4669E"/>
    <w:rsid w:val="00C5014F"/>
    <w:rsid w:val="00C51A19"/>
    <w:rsid w:val="00C51F7E"/>
    <w:rsid w:val="00C62E4B"/>
    <w:rsid w:val="00C710D7"/>
    <w:rsid w:val="00C726E4"/>
    <w:rsid w:val="00C72DCA"/>
    <w:rsid w:val="00C73ABE"/>
    <w:rsid w:val="00C85E09"/>
    <w:rsid w:val="00C966DF"/>
    <w:rsid w:val="00CA2EF1"/>
    <w:rsid w:val="00CA2F7A"/>
    <w:rsid w:val="00CB23B1"/>
    <w:rsid w:val="00CB6D57"/>
    <w:rsid w:val="00CC2042"/>
    <w:rsid w:val="00CD007B"/>
    <w:rsid w:val="00CD1C5A"/>
    <w:rsid w:val="00CD4DD5"/>
    <w:rsid w:val="00CE19F9"/>
    <w:rsid w:val="00CE1E1F"/>
    <w:rsid w:val="00CE232A"/>
    <w:rsid w:val="00CE42B9"/>
    <w:rsid w:val="00CE675C"/>
    <w:rsid w:val="00CE7EEB"/>
    <w:rsid w:val="00CF20A1"/>
    <w:rsid w:val="00CF367F"/>
    <w:rsid w:val="00CF60EB"/>
    <w:rsid w:val="00CF6C60"/>
    <w:rsid w:val="00D00470"/>
    <w:rsid w:val="00D00DB4"/>
    <w:rsid w:val="00D034C1"/>
    <w:rsid w:val="00D03767"/>
    <w:rsid w:val="00D05761"/>
    <w:rsid w:val="00D1159B"/>
    <w:rsid w:val="00D13BFC"/>
    <w:rsid w:val="00D146ED"/>
    <w:rsid w:val="00D30A3D"/>
    <w:rsid w:val="00D30B3F"/>
    <w:rsid w:val="00D359CF"/>
    <w:rsid w:val="00D37FE7"/>
    <w:rsid w:val="00D463F0"/>
    <w:rsid w:val="00D547A7"/>
    <w:rsid w:val="00D55293"/>
    <w:rsid w:val="00D56E0F"/>
    <w:rsid w:val="00D572C8"/>
    <w:rsid w:val="00D61A2F"/>
    <w:rsid w:val="00D65AC9"/>
    <w:rsid w:val="00D77572"/>
    <w:rsid w:val="00D83223"/>
    <w:rsid w:val="00D92626"/>
    <w:rsid w:val="00D943F1"/>
    <w:rsid w:val="00D9602B"/>
    <w:rsid w:val="00DA1F76"/>
    <w:rsid w:val="00DB2DB3"/>
    <w:rsid w:val="00DB4834"/>
    <w:rsid w:val="00DB6275"/>
    <w:rsid w:val="00DC70F2"/>
    <w:rsid w:val="00DD5465"/>
    <w:rsid w:val="00DD5D33"/>
    <w:rsid w:val="00DE398E"/>
    <w:rsid w:val="00DE6387"/>
    <w:rsid w:val="00DF1D67"/>
    <w:rsid w:val="00DF28C3"/>
    <w:rsid w:val="00DF622A"/>
    <w:rsid w:val="00E148B6"/>
    <w:rsid w:val="00E21448"/>
    <w:rsid w:val="00E21BA1"/>
    <w:rsid w:val="00E2380B"/>
    <w:rsid w:val="00E26A15"/>
    <w:rsid w:val="00E27138"/>
    <w:rsid w:val="00E27C3D"/>
    <w:rsid w:val="00E41014"/>
    <w:rsid w:val="00E45DC2"/>
    <w:rsid w:val="00E5062E"/>
    <w:rsid w:val="00E52152"/>
    <w:rsid w:val="00E53567"/>
    <w:rsid w:val="00E56564"/>
    <w:rsid w:val="00E64C8A"/>
    <w:rsid w:val="00E65B7D"/>
    <w:rsid w:val="00E83C6B"/>
    <w:rsid w:val="00E866EB"/>
    <w:rsid w:val="00E96058"/>
    <w:rsid w:val="00E97B5A"/>
    <w:rsid w:val="00EA45FA"/>
    <w:rsid w:val="00EA48ED"/>
    <w:rsid w:val="00EA4F78"/>
    <w:rsid w:val="00EA7459"/>
    <w:rsid w:val="00EB0C1D"/>
    <w:rsid w:val="00EB2948"/>
    <w:rsid w:val="00EB4302"/>
    <w:rsid w:val="00EB430C"/>
    <w:rsid w:val="00EC2F42"/>
    <w:rsid w:val="00EC7286"/>
    <w:rsid w:val="00ED0FD6"/>
    <w:rsid w:val="00ED29A8"/>
    <w:rsid w:val="00ED6644"/>
    <w:rsid w:val="00ED7F9E"/>
    <w:rsid w:val="00EF054F"/>
    <w:rsid w:val="00EF596A"/>
    <w:rsid w:val="00F00041"/>
    <w:rsid w:val="00F0033A"/>
    <w:rsid w:val="00F01027"/>
    <w:rsid w:val="00F15905"/>
    <w:rsid w:val="00F23FC7"/>
    <w:rsid w:val="00F253D5"/>
    <w:rsid w:val="00F25442"/>
    <w:rsid w:val="00F25715"/>
    <w:rsid w:val="00F26E65"/>
    <w:rsid w:val="00F30981"/>
    <w:rsid w:val="00F3148F"/>
    <w:rsid w:val="00F402CE"/>
    <w:rsid w:val="00F415AE"/>
    <w:rsid w:val="00F435E5"/>
    <w:rsid w:val="00F43F28"/>
    <w:rsid w:val="00F458F2"/>
    <w:rsid w:val="00F512FA"/>
    <w:rsid w:val="00F51FA4"/>
    <w:rsid w:val="00F56393"/>
    <w:rsid w:val="00F56644"/>
    <w:rsid w:val="00F63518"/>
    <w:rsid w:val="00F665D0"/>
    <w:rsid w:val="00F701AD"/>
    <w:rsid w:val="00F70903"/>
    <w:rsid w:val="00F724BC"/>
    <w:rsid w:val="00F75B0B"/>
    <w:rsid w:val="00F80EA4"/>
    <w:rsid w:val="00F83677"/>
    <w:rsid w:val="00F9081E"/>
    <w:rsid w:val="00F93FC4"/>
    <w:rsid w:val="00F958CF"/>
    <w:rsid w:val="00F95D57"/>
    <w:rsid w:val="00F96A09"/>
    <w:rsid w:val="00FA24E7"/>
    <w:rsid w:val="00FA2ADC"/>
    <w:rsid w:val="00FB0601"/>
    <w:rsid w:val="00FB12C9"/>
    <w:rsid w:val="00FB75E6"/>
    <w:rsid w:val="00FC0DF8"/>
    <w:rsid w:val="00FC1A0D"/>
    <w:rsid w:val="00FC2AD8"/>
    <w:rsid w:val="00FD4589"/>
    <w:rsid w:val="00FD54B2"/>
    <w:rsid w:val="00FD7E88"/>
    <w:rsid w:val="00FE0446"/>
    <w:rsid w:val="00FE1BD1"/>
    <w:rsid w:val="00FE1BD7"/>
    <w:rsid w:val="00FE27D3"/>
    <w:rsid w:val="00FE5846"/>
    <w:rsid w:val="00FE60B5"/>
    <w:rsid w:val="00FE7F2A"/>
    <w:rsid w:val="00FF5E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C1F4"/>
  <w15:chartTrackingRefBased/>
  <w15:docId w15:val="{BB4E77B5-3923-484A-8977-AD52D9CE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E7EEB"/>
  </w:style>
  <w:style w:type="paragraph" w:styleId="berschrift2">
    <w:name w:val="heading 2"/>
    <w:basedOn w:val="Standard"/>
    <w:next w:val="Standard"/>
    <w:link w:val="berschrift2Zchn"/>
    <w:uiPriority w:val="9"/>
    <w:unhideWhenUsed/>
    <w:qFormat/>
    <w:rsid w:val="009C34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567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67AE"/>
  </w:style>
  <w:style w:type="paragraph" w:styleId="Fuzeile">
    <w:name w:val="footer"/>
    <w:basedOn w:val="Standard"/>
    <w:link w:val="FuzeileZchn"/>
    <w:uiPriority w:val="99"/>
    <w:unhideWhenUsed/>
    <w:rsid w:val="009567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67AE"/>
  </w:style>
  <w:style w:type="table" w:styleId="Tabellenraster">
    <w:name w:val="Table Grid"/>
    <w:basedOn w:val="NormaleTabelle"/>
    <w:uiPriority w:val="39"/>
    <w:rsid w:val="00D77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028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0280C"/>
    <w:rPr>
      <w:rFonts w:ascii="Segoe UI" w:hAnsi="Segoe UI" w:cs="Segoe UI"/>
      <w:sz w:val="18"/>
      <w:szCs w:val="18"/>
    </w:rPr>
  </w:style>
  <w:style w:type="character" w:styleId="Hyperlink">
    <w:name w:val="Hyperlink"/>
    <w:basedOn w:val="Absatz-Standardschriftart"/>
    <w:uiPriority w:val="99"/>
    <w:unhideWhenUsed/>
    <w:rsid w:val="003022E2"/>
    <w:rPr>
      <w:color w:val="0563C1" w:themeColor="hyperlink"/>
      <w:u w:val="single"/>
    </w:rPr>
  </w:style>
  <w:style w:type="paragraph" w:styleId="Listenabsatz">
    <w:name w:val="List Paragraph"/>
    <w:basedOn w:val="Standard"/>
    <w:uiPriority w:val="34"/>
    <w:qFormat/>
    <w:rsid w:val="005F5628"/>
    <w:pPr>
      <w:ind w:left="720"/>
      <w:contextualSpacing/>
    </w:pPr>
  </w:style>
  <w:style w:type="character" w:styleId="BesuchterLink">
    <w:name w:val="FollowedHyperlink"/>
    <w:basedOn w:val="Absatz-Standardschriftart"/>
    <w:uiPriority w:val="99"/>
    <w:semiHidden/>
    <w:unhideWhenUsed/>
    <w:rsid w:val="00C416DC"/>
    <w:rPr>
      <w:color w:val="954F72" w:themeColor="followedHyperlink"/>
      <w:u w:val="single"/>
    </w:rPr>
  </w:style>
  <w:style w:type="character" w:styleId="Kommentarzeichen">
    <w:name w:val="annotation reference"/>
    <w:basedOn w:val="Absatz-Standardschriftart"/>
    <w:uiPriority w:val="99"/>
    <w:semiHidden/>
    <w:unhideWhenUsed/>
    <w:rsid w:val="005D1C1D"/>
    <w:rPr>
      <w:sz w:val="16"/>
      <w:szCs w:val="16"/>
    </w:rPr>
  </w:style>
  <w:style w:type="paragraph" w:styleId="Kommentartext">
    <w:name w:val="annotation text"/>
    <w:basedOn w:val="Standard"/>
    <w:link w:val="KommentartextZchn"/>
    <w:uiPriority w:val="99"/>
    <w:semiHidden/>
    <w:unhideWhenUsed/>
    <w:rsid w:val="005D1C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D1C1D"/>
    <w:rPr>
      <w:sz w:val="20"/>
      <w:szCs w:val="20"/>
    </w:rPr>
  </w:style>
  <w:style w:type="paragraph" w:styleId="Kommentarthema">
    <w:name w:val="annotation subject"/>
    <w:basedOn w:val="Kommentartext"/>
    <w:next w:val="Kommentartext"/>
    <w:link w:val="KommentarthemaZchn"/>
    <w:uiPriority w:val="99"/>
    <w:semiHidden/>
    <w:unhideWhenUsed/>
    <w:rsid w:val="005D1C1D"/>
    <w:rPr>
      <w:b/>
      <w:bCs/>
    </w:rPr>
  </w:style>
  <w:style w:type="character" w:customStyle="1" w:styleId="KommentarthemaZchn">
    <w:name w:val="Kommentarthema Zchn"/>
    <w:basedOn w:val="KommentartextZchn"/>
    <w:link w:val="Kommentarthema"/>
    <w:uiPriority w:val="99"/>
    <w:semiHidden/>
    <w:rsid w:val="005D1C1D"/>
    <w:rPr>
      <w:b/>
      <w:bCs/>
      <w:sz w:val="20"/>
      <w:szCs w:val="20"/>
    </w:rPr>
  </w:style>
  <w:style w:type="character" w:customStyle="1" w:styleId="berschrift2Zchn">
    <w:name w:val="Überschrift 2 Zchn"/>
    <w:basedOn w:val="Absatz-Standardschriftart"/>
    <w:link w:val="berschrift2"/>
    <w:uiPriority w:val="9"/>
    <w:rsid w:val="009C342B"/>
    <w:rPr>
      <w:rFonts w:asciiTheme="majorHAnsi" w:eastAsiaTheme="majorEastAsia" w:hAnsiTheme="majorHAnsi" w:cstheme="majorBidi"/>
      <w:color w:val="2E74B5" w:themeColor="accent1" w:themeShade="BF"/>
      <w:sz w:val="26"/>
      <w:szCs w:val="26"/>
    </w:rPr>
  </w:style>
  <w:style w:type="paragraph" w:customStyle="1" w:styleId="Link">
    <w:name w:val="Link"/>
    <w:basedOn w:val="Standard"/>
    <w:qFormat/>
    <w:rsid w:val="00CE7EE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58561">
      <w:bodyDiv w:val="1"/>
      <w:marLeft w:val="0"/>
      <w:marRight w:val="0"/>
      <w:marTop w:val="0"/>
      <w:marBottom w:val="0"/>
      <w:divBdr>
        <w:top w:val="none" w:sz="0" w:space="0" w:color="auto"/>
        <w:left w:val="none" w:sz="0" w:space="0" w:color="auto"/>
        <w:bottom w:val="none" w:sz="0" w:space="0" w:color="auto"/>
        <w:right w:val="none" w:sz="0" w:space="0" w:color="auto"/>
      </w:divBdr>
    </w:div>
    <w:div w:id="961033023">
      <w:bodyDiv w:val="1"/>
      <w:marLeft w:val="0"/>
      <w:marRight w:val="0"/>
      <w:marTop w:val="0"/>
      <w:marBottom w:val="0"/>
      <w:divBdr>
        <w:top w:val="none" w:sz="0" w:space="0" w:color="auto"/>
        <w:left w:val="none" w:sz="0" w:space="0" w:color="auto"/>
        <w:bottom w:val="none" w:sz="0" w:space="0" w:color="auto"/>
        <w:right w:val="none" w:sz="0" w:space="0" w:color="auto"/>
      </w:divBdr>
    </w:div>
    <w:div w:id="1337227028">
      <w:bodyDiv w:val="1"/>
      <w:marLeft w:val="0"/>
      <w:marRight w:val="0"/>
      <w:marTop w:val="0"/>
      <w:marBottom w:val="0"/>
      <w:divBdr>
        <w:top w:val="none" w:sz="0" w:space="0" w:color="auto"/>
        <w:left w:val="none" w:sz="0" w:space="0" w:color="auto"/>
        <w:bottom w:val="none" w:sz="0" w:space="0" w:color="auto"/>
        <w:right w:val="none" w:sz="0" w:space="0" w:color="auto"/>
      </w:divBdr>
      <w:divsChild>
        <w:div w:id="1658805789">
          <w:marLeft w:val="0"/>
          <w:marRight w:val="0"/>
          <w:marTop w:val="0"/>
          <w:marBottom w:val="150"/>
          <w:divBdr>
            <w:top w:val="none" w:sz="0" w:space="0" w:color="auto"/>
            <w:left w:val="none" w:sz="0" w:space="0" w:color="auto"/>
            <w:bottom w:val="none" w:sz="0" w:space="0" w:color="auto"/>
            <w:right w:val="none" w:sz="0" w:space="0" w:color="auto"/>
          </w:divBdr>
          <w:divsChild>
            <w:div w:id="1244146216">
              <w:marLeft w:val="0"/>
              <w:marRight w:val="0"/>
              <w:marTop w:val="0"/>
              <w:marBottom w:val="150"/>
              <w:divBdr>
                <w:top w:val="none" w:sz="0" w:space="0" w:color="auto"/>
                <w:left w:val="none" w:sz="0" w:space="0" w:color="auto"/>
                <w:bottom w:val="none" w:sz="0" w:space="0" w:color="auto"/>
                <w:right w:val="none" w:sz="0" w:space="0" w:color="auto"/>
              </w:divBdr>
            </w:div>
          </w:divsChild>
        </w:div>
        <w:div w:id="628248507">
          <w:marLeft w:val="0"/>
          <w:marRight w:val="0"/>
          <w:marTop w:val="0"/>
          <w:marBottom w:val="900"/>
          <w:divBdr>
            <w:top w:val="none" w:sz="0" w:space="0" w:color="auto"/>
            <w:left w:val="none" w:sz="0" w:space="0" w:color="auto"/>
            <w:bottom w:val="none" w:sz="0" w:space="0" w:color="auto"/>
            <w:right w:val="none" w:sz="0" w:space="0" w:color="auto"/>
          </w:divBdr>
        </w:div>
      </w:divsChild>
    </w:div>
    <w:div w:id="1711689532">
      <w:bodyDiv w:val="1"/>
      <w:marLeft w:val="0"/>
      <w:marRight w:val="0"/>
      <w:marTop w:val="0"/>
      <w:marBottom w:val="0"/>
      <w:divBdr>
        <w:top w:val="none" w:sz="0" w:space="0" w:color="auto"/>
        <w:left w:val="none" w:sz="0" w:space="0" w:color="auto"/>
        <w:bottom w:val="none" w:sz="0" w:space="0" w:color="auto"/>
        <w:right w:val="none" w:sz="0" w:space="0" w:color="auto"/>
      </w:divBdr>
    </w:div>
    <w:div w:id="205758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oleObject" Target="embeddings/oleObject2.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files.oberlab.de/index.php/apps/files/?dir=/Fachbereichsleitung/03_Cutter/02_Dokumentation&amp;fileid=626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1.bin"/><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indd.adobe.com/view/f4e5dd6b-9db8-480d-ac57-8eb9e297c1f5"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iki.oberlab.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berlab\WORD\Dok-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0C57B-40F9-4FA9-9886-7EF469B6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Dok-Vorlage</Template>
  <TotalTime>0</TotalTime>
  <Pages>1</Pages>
  <Words>6179</Words>
  <Characters>38930</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Karlheinz</dc:creator>
  <cp:keywords/>
  <dc:description/>
  <cp:lastModifiedBy>Karlheinz Frank</cp:lastModifiedBy>
  <cp:revision>7</cp:revision>
  <cp:lastPrinted>2020-09-10T17:29:00Z</cp:lastPrinted>
  <dcterms:created xsi:type="dcterms:W3CDTF">2020-09-10T17:25:00Z</dcterms:created>
  <dcterms:modified xsi:type="dcterms:W3CDTF">2020-09-10T17:30:00Z</dcterms:modified>
</cp:coreProperties>
</file>